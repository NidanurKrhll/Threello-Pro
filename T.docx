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EEED" w14:textId="6DFB45D5" w:rsidR="00C6554A" w:rsidRDefault="00A23F3D" w:rsidP="00C6554A">
      <w:pPr>
        <w:pStyle w:val="Fotoraf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8EB6D6E" wp14:editId="1D9A4946">
            <wp:extent cx="3655651" cy="2327910"/>
            <wp:effectExtent l="0" t="0" r="2540" b="0"/>
            <wp:docPr id="9031498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608" cy="233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1582BF" w14:textId="77777777" w:rsidR="00A23F3D" w:rsidRDefault="00A23F3D" w:rsidP="00C6554A">
      <w:pPr>
        <w:pStyle w:val="Foto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6338BF" w14:textId="77777777" w:rsidR="00A23F3D" w:rsidRDefault="00A23F3D" w:rsidP="00C6554A">
      <w:pPr>
        <w:pStyle w:val="Foto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812514" w14:textId="77777777" w:rsidR="00A23F3D" w:rsidRPr="00711093" w:rsidRDefault="00A23F3D" w:rsidP="00C6554A">
      <w:pPr>
        <w:pStyle w:val="Fotora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23F009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T.C. KASTAMONU ÜNİVERSİTESİ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 CIDE RIFAT ILGAZ MESLEK YÜKSEKOKULU 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 xml:space="preserve">BILGISAYAR TEKNOLOJILERI BÖLÜMÜ </w:t>
      </w: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/>
        <w:t>WEB PROJESİ YÖNETİMİ</w:t>
      </w:r>
    </w:p>
    <w:p w14:paraId="25BC5F5D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6A3414F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DÖNEM SONU PROJE RAPORU</w:t>
      </w:r>
    </w:p>
    <w:p w14:paraId="000D5B54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THREELLO PRO</w:t>
      </w:r>
    </w:p>
    <w:p w14:paraId="1B756103" w14:textId="77777777" w:rsidR="00E07BB7" w:rsidRPr="00711093" w:rsidRDefault="00E07BB7" w:rsidP="00E07BB7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Ders Sorumlusu: Öğr. Gör. Behiye CANBAZ </w:t>
      </w:r>
    </w:p>
    <w:p w14:paraId="01176C1D" w14:textId="77777777" w:rsidR="00C6554A" w:rsidRPr="00711093" w:rsidRDefault="00C6554A" w:rsidP="00C6554A">
      <w:pPr>
        <w:pStyle w:val="KonuBal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9B423D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Hazırlayanlar:</w:t>
      </w:r>
    </w:p>
    <w:p w14:paraId="314916B9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Nidanur Çakar – 245611023</w:t>
      </w:r>
    </w:p>
    <w:p w14:paraId="5BF98043" w14:textId="77777777" w:rsidR="00E07BB7" w:rsidRPr="00711093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Irmak Ceylin Gedik – 245611025</w:t>
      </w:r>
    </w:p>
    <w:p w14:paraId="0DBA6801" w14:textId="77777777" w:rsidR="00E07BB7" w:rsidRDefault="00E07BB7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Şevin Yalçın – 245611033</w:t>
      </w:r>
    </w:p>
    <w:p w14:paraId="0E4C4B50" w14:textId="77777777" w:rsidR="00677E13" w:rsidRPr="00711093" w:rsidRDefault="00677E13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27477" w14:textId="33FC9CC8" w:rsidR="00677E13" w:rsidRDefault="00677E13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  <w:lang w:bidi="tr-TR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bidi="tr-TR"/>
        </w:rPr>
        <w:t>GİTHUB Linki;</w:t>
      </w:r>
      <w:hyperlink r:id="rId9" w:history="1">
        <w:r w:rsidRPr="007218DC">
          <w:rPr>
            <w:rStyle w:val="Kpr"/>
          </w:rPr>
          <w:t xml:space="preserve"> </w:t>
        </w:r>
        <w:r w:rsidRPr="007218DC">
          <w:rPr>
            <w:rStyle w:val="Kpr"/>
            <w:rFonts w:ascii="Times New Roman" w:hAnsi="Times New Roman" w:cs="Times New Roman"/>
            <w:sz w:val="24"/>
            <w:szCs w:val="24"/>
            <w:lang w:bidi="tr-TR"/>
          </w:rPr>
          <w:t>https://github.com/NidanurKrhll/Threello-Pro</w:t>
        </w:r>
      </w:hyperlink>
    </w:p>
    <w:p w14:paraId="4334A3CA" w14:textId="37B42571" w:rsidR="00C6554A" w:rsidRPr="00711093" w:rsidRDefault="00677E13" w:rsidP="00E07BB7">
      <w:pPr>
        <w:pStyle w:val="Altyaz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bidi="tr-TR"/>
        </w:rPr>
        <w:t>TRello Linki;</w:t>
      </w:r>
      <w:r w:rsidRPr="00677E13">
        <w:t xml:space="preserve"> </w:t>
      </w:r>
      <w:hyperlink r:id="rId10" w:history="1">
        <w:r w:rsidRPr="00677E13">
          <w:rPr>
            <w:rStyle w:val="Kpr"/>
            <w:rFonts w:ascii="Times New Roman" w:hAnsi="Times New Roman" w:cs="Times New Roman"/>
            <w:sz w:val="24"/>
            <w:szCs w:val="24"/>
            <w:lang w:bidi="tr-TR"/>
          </w:rPr>
          <w:t>https://trello.com/invite/b/69d93b1d57e13607ae3f3ee4/ATTId783c18369c1b2ba617831eda482fdefDBC59C1E/grup-3-threello-pro</w:t>
        </w:r>
      </w:hyperlink>
      <w:r w:rsidR="00C6554A" w:rsidRPr="00711093">
        <w:rPr>
          <w:rFonts w:ascii="Times New Roman" w:hAnsi="Times New Roman" w:cs="Times New Roman"/>
          <w:color w:val="000000" w:themeColor="text1"/>
          <w:sz w:val="24"/>
          <w:szCs w:val="24"/>
          <w:lang w:bidi="tr-TR"/>
        </w:rPr>
        <w:br w:type="page"/>
      </w:r>
    </w:p>
    <w:p w14:paraId="59CAA011" w14:textId="50B3AA61" w:rsidR="00E21DC0" w:rsidRDefault="00E21DC0">
      <w:pPr>
        <w:pStyle w:val="T1"/>
        <w:tabs>
          <w:tab w:val="right" w:leader="dot" w:pos="8296"/>
        </w:tabs>
      </w:pPr>
      <w:r>
        <w:lastRenderedPageBreak/>
        <w:t>İçindekiler</w:t>
      </w:r>
    </w:p>
    <w:p w14:paraId="20C08551" w14:textId="0B7BE83F" w:rsidR="00E21DC0" w:rsidRDefault="00E21DC0">
      <w:pPr>
        <w:pStyle w:val="T1"/>
        <w:tabs>
          <w:tab w:val="right" w:leader="dot" w:pos="829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964620" w:history="1">
        <w:r w:rsidRPr="00B877DB">
          <w:rPr>
            <w:rStyle w:val="Kpr"/>
            <w:noProof/>
          </w:rPr>
          <w:t>1.Proje Analizi ve Kapsamı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4C74893" w14:textId="514E661F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1" w:history="1">
        <w:r w:rsidRPr="00B877DB">
          <w:rPr>
            <w:rStyle w:val="Kpr"/>
            <w:noProof/>
          </w:rPr>
          <w:t>1.1. Projenin Amacı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C37E234" w14:textId="5C3303D4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2" w:history="1">
        <w:r w:rsidRPr="00B877DB">
          <w:rPr>
            <w:rStyle w:val="Kpr"/>
            <w:noProof/>
          </w:rPr>
          <w:t>1.2.Çözdüğü Temel Sorun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EDC493" w14:textId="689C105E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3" w:history="1">
        <w:r w:rsidRPr="00B877DB">
          <w:rPr>
            <w:rStyle w:val="Kpr"/>
            <w:noProof/>
          </w:rPr>
          <w:t>1.3.Hedef Kitle Analizi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A9B1385" w14:textId="430C8230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24" w:history="1">
        <w:r w:rsidRPr="00B877DB">
          <w:rPr>
            <w:rStyle w:val="Kpr"/>
            <w:noProof/>
          </w:rPr>
          <w:t>2.Proje Yönetim Süreci (Trello)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48A02C" w14:textId="48C7F23C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5" w:history="1">
        <w:r w:rsidRPr="00B877DB">
          <w:rPr>
            <w:rStyle w:val="Kpr"/>
            <w:noProof/>
          </w:rPr>
          <w:t>2.1. Projeye Ait Fotoğraflar ve Görsel Bilgi İlerleyişi Şemaları;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357D11" w14:textId="7F498B88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26" w:history="1">
        <w:r w:rsidRPr="00B877DB">
          <w:rPr>
            <w:rStyle w:val="Kpr"/>
            <w:noProof/>
          </w:rPr>
          <w:t>3.Teknik Tasarım ve Uygulama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0BE125" w14:textId="5BF3733F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7" w:history="1">
        <w:r w:rsidRPr="00B877DB">
          <w:rPr>
            <w:rStyle w:val="Kpr"/>
            <w:noProof/>
          </w:rPr>
          <w:t>3.1. PHP Yapısı ve Kütüphaneler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C93EE7" w14:textId="008B4D3B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8" w:history="1">
        <w:r w:rsidRPr="00B877DB">
          <w:rPr>
            <w:rStyle w:val="Kpr"/>
            <w:noProof/>
          </w:rPr>
          <w:t>3.2. ER (Varlık-İlişki) Diyagramı ve Veritabanı Yapısı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F7F0480" w14:textId="5E4CA115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29" w:history="1">
        <w:r w:rsidRPr="00B877DB">
          <w:rPr>
            <w:rStyle w:val="Kpr"/>
            <w:noProof/>
          </w:rPr>
          <w:t>3.3.Temel Tablolar ve İlişkiler: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DC8183" w14:textId="0CA48FB3" w:rsidR="00E21DC0" w:rsidRDefault="00E21DC0">
      <w:pPr>
        <w:pStyle w:val="T1"/>
        <w:tabs>
          <w:tab w:val="right" w:leader="dot" w:pos="8296"/>
        </w:tabs>
        <w:rPr>
          <w:noProof/>
        </w:rPr>
      </w:pPr>
      <w:hyperlink w:anchor="_Toc228964630" w:history="1">
        <w:r w:rsidRPr="00B877DB">
          <w:rPr>
            <w:rStyle w:val="Kpr"/>
            <w:noProof/>
          </w:rPr>
          <w:t>4. Sonuç ve Öz Değerlendirme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613E5A" w14:textId="726098F2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1" w:history="1">
        <w:r w:rsidRPr="00B877DB">
          <w:rPr>
            <w:rStyle w:val="Kpr"/>
            <w:noProof/>
          </w:rPr>
          <w:t>4.1. Proje Takvimi ve Zaman Yönetimi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A1F2A3" w14:textId="5132A740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2" w:history="1">
        <w:r w:rsidRPr="00B877DB">
          <w:rPr>
            <w:rStyle w:val="Kpr"/>
            <w:noProof/>
          </w:rPr>
          <w:t>4.2. Takım Çalışması ve Kazanılan Deneyimler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E63F71" w14:textId="05F0B153" w:rsidR="00E21DC0" w:rsidRDefault="00E21DC0">
      <w:pPr>
        <w:pStyle w:val="T2"/>
        <w:tabs>
          <w:tab w:val="right" w:leader="dot" w:pos="8296"/>
        </w:tabs>
        <w:rPr>
          <w:noProof/>
        </w:rPr>
      </w:pPr>
      <w:hyperlink w:anchor="_Toc228964633" w:history="1">
        <w:r w:rsidRPr="00B877DB">
          <w:rPr>
            <w:rStyle w:val="Kpr"/>
            <w:noProof/>
          </w:rPr>
          <w:t>4.3. Trello Kullanımının Sürece Etkisi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_Toc228964633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81CFE5" w14:textId="381C9EEE" w:rsidR="00E21DC0" w:rsidRDefault="00E21DC0" w:rsidP="00D271C5">
      <w:pPr>
        <w:pStyle w:val="Balk1"/>
      </w:pPr>
      <w:r>
        <w:fldChar w:fldCharType="end"/>
      </w:r>
    </w:p>
    <w:p w14:paraId="34793D42" w14:textId="77777777" w:rsidR="00E21DC0" w:rsidRDefault="00E21DC0" w:rsidP="00D271C5">
      <w:pPr>
        <w:pStyle w:val="Balk1"/>
      </w:pPr>
    </w:p>
    <w:p w14:paraId="0A4696A5" w14:textId="77777777" w:rsidR="00E21DC0" w:rsidRDefault="00E21DC0" w:rsidP="00D271C5">
      <w:pPr>
        <w:pStyle w:val="Balk1"/>
      </w:pPr>
    </w:p>
    <w:p w14:paraId="1F12CDC7" w14:textId="77777777" w:rsidR="00E21DC0" w:rsidRDefault="00E21DC0" w:rsidP="00D271C5">
      <w:pPr>
        <w:pStyle w:val="Balk1"/>
      </w:pPr>
    </w:p>
    <w:p w14:paraId="04AFEF25" w14:textId="77777777" w:rsidR="00E21DC0" w:rsidRDefault="00E21DC0" w:rsidP="00D271C5">
      <w:pPr>
        <w:pStyle w:val="Balk1"/>
      </w:pPr>
    </w:p>
    <w:p w14:paraId="0A35438E" w14:textId="77777777" w:rsidR="00E21DC0" w:rsidRDefault="00E21DC0" w:rsidP="00D271C5">
      <w:pPr>
        <w:pStyle w:val="Balk1"/>
      </w:pPr>
    </w:p>
    <w:p w14:paraId="52CFDA0E" w14:textId="77777777" w:rsidR="00E21DC0" w:rsidRDefault="00E21DC0" w:rsidP="00D271C5">
      <w:pPr>
        <w:pStyle w:val="Balk1"/>
      </w:pPr>
    </w:p>
    <w:p w14:paraId="48F8CF63" w14:textId="77777777" w:rsidR="00E21DC0" w:rsidRDefault="00E21DC0" w:rsidP="00D271C5">
      <w:pPr>
        <w:pStyle w:val="Balk1"/>
      </w:pPr>
    </w:p>
    <w:p w14:paraId="7DCF0597" w14:textId="77777777" w:rsidR="00E21DC0" w:rsidRDefault="00E21DC0" w:rsidP="00D271C5">
      <w:pPr>
        <w:pStyle w:val="Balk1"/>
      </w:pPr>
    </w:p>
    <w:p w14:paraId="19988168" w14:textId="77777777" w:rsidR="00E21DC0" w:rsidRDefault="00E21DC0" w:rsidP="00D271C5">
      <w:pPr>
        <w:pStyle w:val="Balk1"/>
      </w:pPr>
    </w:p>
    <w:p w14:paraId="0348866A" w14:textId="77777777" w:rsidR="00E21DC0" w:rsidRDefault="00E21DC0" w:rsidP="00D271C5">
      <w:pPr>
        <w:pStyle w:val="Balk1"/>
      </w:pPr>
    </w:p>
    <w:p w14:paraId="5DBCF120" w14:textId="77777777" w:rsidR="00E21DC0" w:rsidRPr="00E21DC0" w:rsidRDefault="00E21DC0" w:rsidP="00E21DC0"/>
    <w:p w14:paraId="557C436A" w14:textId="7A0740A9" w:rsidR="00C6554A" w:rsidRPr="00D271C5" w:rsidRDefault="00D271C5" w:rsidP="00D271C5">
      <w:pPr>
        <w:pStyle w:val="Balk1"/>
      </w:pPr>
      <w:bookmarkStart w:id="0" w:name="_Toc228964620"/>
      <w:r>
        <w:lastRenderedPageBreak/>
        <w:t>1.</w:t>
      </w:r>
      <w:r w:rsidR="00E07BB7" w:rsidRPr="00D271C5">
        <w:t>Proje Analizi ve Kapsamı</w:t>
      </w:r>
      <w:bookmarkEnd w:id="0"/>
    </w:p>
    <w:p w14:paraId="1B331AD8" w14:textId="1894EB22" w:rsidR="00711093" w:rsidRPr="00D271C5" w:rsidRDefault="00D271C5" w:rsidP="00D271C5">
      <w:pPr>
        <w:pStyle w:val="Balk2"/>
      </w:pPr>
      <w:bookmarkStart w:id="1" w:name="_Toc228964621"/>
      <w:r w:rsidRPr="00D271C5">
        <w:t xml:space="preserve">1.1. </w:t>
      </w:r>
      <w:r w:rsidR="00711093" w:rsidRPr="00D271C5">
        <w:t>Projenin Amacı</w:t>
      </w:r>
      <w:bookmarkEnd w:id="1"/>
    </w:p>
    <w:p w14:paraId="12998213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 projenin temel amacı, kullanıcıların projelerini veya günlük işlerini organize etmelerine olanak tanıyan, </w:t>
      </w:r>
      <w:proofErr w:type="spellStart"/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Kanban</w:t>
      </w:r>
      <w:proofErr w:type="spellEnd"/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metodolojisini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temel alan bir görev yönetim platformu geliştirmektir. Kullanıcılar, karmaşık süreçleri küçük ve yönetilebilir parçalara bölerek iş akışlarını görselleştirebilir ve verimliliklerini artırabilirler.</w:t>
      </w:r>
    </w:p>
    <w:p w14:paraId="261FCFD2" w14:textId="697AD513" w:rsidR="00711093" w:rsidRPr="00D271C5" w:rsidRDefault="00D271C5" w:rsidP="00D271C5">
      <w:pPr>
        <w:pStyle w:val="Balk2"/>
      </w:pPr>
      <w:bookmarkStart w:id="2" w:name="_Toc228964622"/>
      <w:r w:rsidRPr="00D271C5">
        <w:t>1.2.</w:t>
      </w:r>
      <w:r w:rsidR="00711093" w:rsidRPr="00D271C5">
        <w:t>Çözdüğü Temel Sorun</w:t>
      </w:r>
      <w:bookmarkEnd w:id="2"/>
    </w:p>
    <w:p w14:paraId="2D74789E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Günümüzün hızlı çalışma temposunda işlerin takibi, önceliklendirilmesi ve tamamlanma durumlarının izlenmesi zorlaşmaktadır. Bu proje;</w:t>
      </w:r>
    </w:p>
    <w:p w14:paraId="68440A41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Karmaşa: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Dağınık haldeki görevlerin tek bir merkezden yönetilmesini sağlayarak kafa karışıklığını giderir.</w:t>
      </w:r>
    </w:p>
    <w:p w14:paraId="154A5D0C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İzlenebilirlik: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"Yapılacak", "Yapılıyor" ve "Tamamlandı" gibi aşamalar sayesinde işin hangi noktada olduğunun anlık görülmesini sağlar. </w:t>
      </w:r>
    </w:p>
    <w:p w14:paraId="60E04B62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Zaman Yönetimi: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Görevlerin kategorize edilmesiyle hangi işe ne kadar odaklanılması gerektiğini netleştirir. </w:t>
      </w:r>
    </w:p>
    <w:p w14:paraId="17B8C705" w14:textId="5F10F856" w:rsidR="00711093" w:rsidRPr="00711093" w:rsidRDefault="00D271C5" w:rsidP="00D271C5">
      <w:pPr>
        <w:pStyle w:val="Balk2"/>
      </w:pPr>
      <w:bookmarkStart w:id="3" w:name="_Toc228964623"/>
      <w:r>
        <w:t>1.3.</w:t>
      </w:r>
      <w:r w:rsidR="00711093" w:rsidRPr="00711093">
        <w:t>Hedef Kitle Analizi</w:t>
      </w:r>
      <w:bookmarkEnd w:id="3"/>
    </w:p>
    <w:p w14:paraId="26B7CB2F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Öğrenciler: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Ders ödevlerini ve projelerini aşamalara bölmek isteyenler. </w:t>
      </w:r>
    </w:p>
    <w:p w14:paraId="73FA7EAC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Yazılım Geliştiriciler: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Küçük ve orta ölçekli projelerde </w:t>
      </w:r>
      <w:proofErr w:type="spellStart"/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task</w:t>
      </w:r>
      <w:proofErr w:type="spellEnd"/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(görev) takibi yapmak isteyen bireysel geliştiriciler veya ekipler. </w:t>
      </w:r>
    </w:p>
    <w:p w14:paraId="6BDA79F4" w14:textId="77777777" w:rsidR="00E07BB7" w:rsidRPr="00711093" w:rsidRDefault="00E07BB7" w:rsidP="00E07BB7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Küçük İşletmeler:</w:t>
      </w: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Günlük operasyonel süreçlerini dijital bir pano üzerinden takip etmek isteyen ofisler.</w:t>
      </w:r>
    </w:p>
    <w:p w14:paraId="37856E04" w14:textId="77777777" w:rsidR="00711093" w:rsidRPr="00711093" w:rsidRDefault="00711093" w:rsidP="00711093">
      <w:pPr>
        <w:pStyle w:val="ListeMaddemi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Temel Fonksiyonel Gereksinimler</w:t>
      </w:r>
    </w:p>
    <w:p w14:paraId="14DA6A58" w14:textId="77777777" w:rsidR="00711093" w:rsidRPr="00711093" w:rsidRDefault="00711093" w:rsidP="00711093">
      <w:pPr>
        <w:pStyle w:val="ListeMaddemi"/>
        <w:numPr>
          <w:ilvl w:val="0"/>
          <w:numId w:val="0"/>
        </w:numPr>
        <w:ind w:left="36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11093">
        <w:rPr>
          <w:rFonts w:ascii="Times New Roman" w:hAnsi="Times New Roman" w:cs="Times New Roman"/>
          <w:color w:val="000000" w:themeColor="text1"/>
          <w:sz w:val="24"/>
          <w:szCs w:val="24"/>
        </w:rPr>
        <w:t>Sistemin sahip olduğu ana işlevler şunlardır:</w:t>
      </w:r>
    </w:p>
    <w:p w14:paraId="1A2E721C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Kullanıcı Kimlik Doğrulama:</w:t>
      </w:r>
      <w:r w:rsidRPr="00711093">
        <w:rPr>
          <w:color w:val="000000" w:themeColor="text1"/>
        </w:rPr>
        <w:t xml:space="preserve"> Güvenli kayıt olma (</w:t>
      </w:r>
      <w:proofErr w:type="spellStart"/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auth_register.php</w:t>
      </w:r>
      <w:proofErr w:type="spellEnd"/>
      <w:r w:rsidRPr="00711093">
        <w:rPr>
          <w:color w:val="000000" w:themeColor="text1"/>
        </w:rPr>
        <w:t>) ve giriş yapma (</w:t>
      </w:r>
      <w:proofErr w:type="spellStart"/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auth_login.php</w:t>
      </w:r>
      <w:proofErr w:type="spellEnd"/>
      <w:r w:rsidRPr="00711093">
        <w:rPr>
          <w:color w:val="000000" w:themeColor="text1"/>
        </w:rPr>
        <w:t xml:space="preserve">) mekanizması. </w:t>
      </w:r>
    </w:p>
    <w:p w14:paraId="02DC623C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Görev ve Liste Yönetimi:</w:t>
      </w:r>
      <w:r w:rsidRPr="00711093">
        <w:rPr>
          <w:color w:val="000000" w:themeColor="text1"/>
        </w:rPr>
        <w:t xml:space="preserve"> Yeni görevler ekleme, listeler oluşturma ve görevlerin durumlarını güncelleme. </w:t>
      </w:r>
    </w:p>
    <w:p w14:paraId="5BB144E7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Dosya Yükleme Desteği:</w:t>
      </w:r>
      <w:r w:rsidRPr="00711093">
        <w:rPr>
          <w:color w:val="000000" w:themeColor="text1"/>
        </w:rPr>
        <w:t xml:space="preserve"> Görevlere ek belge, ders programı veya rapor gibi dosyalar yükleyebilme (</w:t>
      </w:r>
      <w:proofErr w:type="spellStart"/>
      <w:r w:rsidRPr="00711093">
        <w:rPr>
          <w:color w:val="000000" w:themeColor="text1"/>
        </w:rPr>
        <w:t>Örn</w:t>
      </w:r>
      <w:proofErr w:type="spellEnd"/>
      <w:r w:rsidRPr="00711093">
        <w:rPr>
          <w:color w:val="000000" w:themeColor="text1"/>
        </w:rPr>
        <w:t xml:space="preserve">: </w:t>
      </w:r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haftalikDersProgrami.pdf</w:t>
      </w:r>
      <w:r w:rsidRPr="00711093">
        <w:rPr>
          <w:color w:val="000000" w:themeColor="text1"/>
        </w:rPr>
        <w:t xml:space="preserve"> gibi dokümanların sisteme dahil edilmesi). </w:t>
      </w:r>
    </w:p>
    <w:p w14:paraId="3AAD3919" w14:textId="77777777" w:rsidR="00711093" w:rsidRP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711093">
        <w:rPr>
          <w:b/>
          <w:bCs/>
          <w:color w:val="000000" w:themeColor="text1"/>
        </w:rPr>
        <w:t>Dinamik Arayüz:</w:t>
      </w:r>
      <w:r w:rsidRPr="00711093">
        <w:rPr>
          <w:color w:val="000000" w:themeColor="text1"/>
        </w:rPr>
        <w:t xml:space="preserve"> JavaScript ve CSS kullanılarak hazırlanan, kullanıcı etkileşimine duyarlı, modern bir kullanıcı paneli. </w:t>
      </w:r>
    </w:p>
    <w:p w14:paraId="22744322" w14:textId="77777777" w:rsidR="00711093" w:rsidRDefault="00711093" w:rsidP="00711093">
      <w:pPr>
        <w:pStyle w:val="NormalWeb"/>
        <w:numPr>
          <w:ilvl w:val="0"/>
          <w:numId w:val="20"/>
        </w:numPr>
        <w:rPr>
          <w:color w:val="000000" w:themeColor="text1"/>
        </w:rPr>
      </w:pPr>
      <w:proofErr w:type="spellStart"/>
      <w:r w:rsidRPr="00711093">
        <w:rPr>
          <w:b/>
          <w:bCs/>
          <w:color w:val="000000" w:themeColor="text1"/>
        </w:rPr>
        <w:t>Veritabanı</w:t>
      </w:r>
      <w:proofErr w:type="spellEnd"/>
      <w:r w:rsidRPr="00711093">
        <w:rPr>
          <w:b/>
          <w:bCs/>
          <w:color w:val="000000" w:themeColor="text1"/>
        </w:rPr>
        <w:t xml:space="preserve"> Entegrasyonu:</w:t>
      </w:r>
      <w:r w:rsidRPr="00711093">
        <w:rPr>
          <w:color w:val="000000" w:themeColor="text1"/>
        </w:rPr>
        <w:t xml:space="preserve"> Tüm kullanıcı, görev ve pano verilerinin MySQL üzerinden güvenli ve tutarlı bir şekilde yönetilmesi (</w:t>
      </w:r>
      <w:proofErr w:type="spellStart"/>
      <w:r w:rsidRPr="00711093">
        <w:rPr>
          <w:rStyle w:val="HTMLKodu"/>
          <w:rFonts w:ascii="Times New Roman" w:hAnsi="Times New Roman"/>
          <w:color w:val="000000" w:themeColor="text1"/>
          <w:sz w:val="24"/>
          <w:szCs w:val="24"/>
        </w:rPr>
        <w:t>baglan.php</w:t>
      </w:r>
      <w:proofErr w:type="spellEnd"/>
      <w:r w:rsidRPr="00711093">
        <w:rPr>
          <w:color w:val="000000" w:themeColor="text1"/>
        </w:rPr>
        <w:t xml:space="preserve">). </w:t>
      </w:r>
    </w:p>
    <w:p w14:paraId="61403B07" w14:textId="77777777" w:rsidR="00711093" w:rsidRDefault="00711093" w:rsidP="00711093">
      <w:pPr>
        <w:pStyle w:val="NormalWeb"/>
        <w:ind w:left="360"/>
        <w:rPr>
          <w:color w:val="000000" w:themeColor="text1"/>
        </w:rPr>
      </w:pPr>
    </w:p>
    <w:p w14:paraId="782566E9" w14:textId="77777777" w:rsidR="00C6554A" w:rsidRPr="00D40DD8" w:rsidRDefault="00D40DD8" w:rsidP="00D271C5">
      <w:pPr>
        <w:pStyle w:val="Balk1"/>
      </w:pPr>
      <w:bookmarkStart w:id="4" w:name="_Toc228964624"/>
      <w:r w:rsidRPr="00D40DD8">
        <w:lastRenderedPageBreak/>
        <w:t>2.</w:t>
      </w:r>
      <w:r w:rsidR="00711093" w:rsidRPr="00D40DD8">
        <w:t>Proje Yönetim Süreci (</w:t>
      </w:r>
      <w:proofErr w:type="spellStart"/>
      <w:r w:rsidR="00711093" w:rsidRPr="00D40DD8">
        <w:t>Trello</w:t>
      </w:r>
      <w:proofErr w:type="spellEnd"/>
      <w:r w:rsidR="00711093" w:rsidRPr="00D40DD8">
        <w:t>)</w:t>
      </w:r>
      <w:bookmarkEnd w:id="4"/>
    </w:p>
    <w:p w14:paraId="4DEA0403" w14:textId="77777777" w:rsidR="00D40DD8" w:rsidRDefault="00D40DD8" w:rsidP="00D40DD8">
      <w:pPr>
        <w:pStyle w:val="NormalWeb"/>
      </w:pPr>
      <w:r>
        <w:t>Proje, verimliliğini artırmak üç ana role bölünmüştür:</w:t>
      </w:r>
    </w:p>
    <w:p w14:paraId="25A8BB3C" w14:textId="77777777" w:rsidR="00D40DD8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Irmak (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Geliştirici):</w:t>
      </w:r>
      <w:r>
        <w:t xml:space="preserve"> Kullanıcı arayüzünün (UI) tasarımı ve kullanıcı deneyiminin (UX) teknik uygulamalarını yürütür.</w:t>
      </w:r>
    </w:p>
    <w:p w14:paraId="5523C5F6" w14:textId="77777777" w:rsidR="00D40DD8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Nidanur (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Geliştirici):</w:t>
      </w:r>
      <w:r>
        <w:t xml:space="preserve"> Sunucu tarafı mantığı, </w:t>
      </w:r>
      <w:proofErr w:type="spellStart"/>
      <w:r>
        <w:t>veritabanı</w:t>
      </w:r>
      <w:proofErr w:type="spellEnd"/>
      <w:r>
        <w:t xml:space="preserve"> mimarisi ve API entegrasyonlarını yönetir.</w:t>
      </w:r>
    </w:p>
    <w:p w14:paraId="586E4E0D" w14:textId="77777777" w:rsidR="00711093" w:rsidRDefault="00D40DD8" w:rsidP="00D40DD8">
      <w:pPr>
        <w:pStyle w:val="NormalWeb"/>
        <w:numPr>
          <w:ilvl w:val="0"/>
          <w:numId w:val="22"/>
        </w:numPr>
      </w:pPr>
      <w:r>
        <w:rPr>
          <w:b/>
          <w:bCs/>
        </w:rPr>
        <w:t>Şevin (Proje Yöneticisi):</w:t>
      </w:r>
      <w:r>
        <w:t xml:space="preserve"> Proje takviminin oluşturulması, görevlerin önceliklendirilmesi ve ekip içi koordinasyonun sağlanmasından sorumludur. </w:t>
      </w:r>
    </w:p>
    <w:p w14:paraId="4C5B9D50" w14:textId="77777777" w:rsidR="003F7B0A" w:rsidRPr="003F7B0A" w:rsidRDefault="003F7B0A" w:rsidP="003F7B0A">
      <w:pPr>
        <w:pStyle w:val="NormalWeb"/>
      </w:pPr>
      <w:r w:rsidRPr="003F7B0A">
        <w:t>"</w:t>
      </w:r>
      <w:proofErr w:type="spellStart"/>
      <w:r w:rsidRPr="003F7B0A">
        <w:t>Threello</w:t>
      </w:r>
      <w:proofErr w:type="spellEnd"/>
      <w:r w:rsidRPr="003F7B0A">
        <w:t xml:space="preserve"> Pro" projesinin geliştirilme süreci, yapılandırılmış bir yazılım yaşam döngüsü izlenerek yönetilmiştir. </w:t>
      </w:r>
    </w:p>
    <w:p w14:paraId="71AEE598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Planlama ve Analiz:</w:t>
      </w:r>
      <w:r w:rsidRPr="003F7B0A">
        <w:t xml:space="preserve"> Projenin başlangıcında </w:t>
      </w:r>
      <w:proofErr w:type="spellStart"/>
      <w:r w:rsidRPr="003F7B0A">
        <w:t>Trello</w:t>
      </w:r>
      <w:proofErr w:type="spellEnd"/>
      <w:r w:rsidRPr="003F7B0A">
        <w:t xml:space="preserve"> benzeri bir iş akış yönetimi hedeflenmiş; sistemin ihtiyaç duyduğu kullanıcı rolleri, kart yönetimi ve </w:t>
      </w:r>
      <w:proofErr w:type="spellStart"/>
      <w:r w:rsidRPr="003F7B0A">
        <w:t>veritabanı</w:t>
      </w:r>
      <w:proofErr w:type="spellEnd"/>
      <w:r w:rsidRPr="003F7B0A">
        <w:t xml:space="preserve"> gereksinimleri analiz edilmiştir. </w:t>
      </w:r>
    </w:p>
    <w:p w14:paraId="5DAAE8C2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Sistem Tasarımı:</w:t>
      </w:r>
      <w:r w:rsidRPr="003F7B0A">
        <w:t xml:space="preserve"> Analiz aşamasından sonra </w:t>
      </w:r>
      <w:proofErr w:type="spellStart"/>
      <w:r w:rsidRPr="003F7B0A">
        <w:t>veritabanı</w:t>
      </w:r>
      <w:proofErr w:type="spellEnd"/>
      <w:r w:rsidRPr="003F7B0A">
        <w:t xml:space="preserve"> şeması (ER Diyagramı) tasarlanmış ve kullanıcı arayüzü (UI) için gerekli HTML/CSS şablonları oluşturulmuştur. </w:t>
      </w:r>
    </w:p>
    <w:p w14:paraId="00B05417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Geliştirme (Kodlama):</w:t>
      </w:r>
      <w:r w:rsidRPr="003F7B0A">
        <w:t xml:space="preserve"> Yazılım süreci; ön yüz etkileşimleri için JavaScript, sunucu tarafı mantığı ve </w:t>
      </w:r>
      <w:proofErr w:type="spellStart"/>
      <w:r w:rsidRPr="003F7B0A">
        <w:t>veritabanı</w:t>
      </w:r>
      <w:proofErr w:type="spellEnd"/>
      <w:r w:rsidRPr="003F7B0A">
        <w:t xml:space="preserve"> bağlantıları için ise PHP ve MySQL kullanılarak gerçekleştirilmiştir. </w:t>
      </w:r>
    </w:p>
    <w:p w14:paraId="0796A244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Dosya Yönetimi ve Entegrasyon:</w:t>
      </w:r>
      <w:r w:rsidRPr="003F7B0A">
        <w:t xml:space="preserve"> Projeye dinamizm katmak adına sürükle-bırak mantığı kurgulanmış ve </w:t>
      </w:r>
      <w:proofErr w:type="spellStart"/>
      <w:r w:rsidRPr="003F7B0A">
        <w:t>uploads</w:t>
      </w:r>
      <w:proofErr w:type="spellEnd"/>
      <w:r w:rsidRPr="003F7B0A">
        <w:t xml:space="preserve">/ dizini üzerinden dosya ekleme özellikleri sisteme entegre edilmiştir. </w:t>
      </w:r>
    </w:p>
    <w:p w14:paraId="38DBCF1D" w14:textId="77777777" w:rsidR="003F7B0A" w:rsidRPr="003F7B0A" w:rsidRDefault="003F7B0A" w:rsidP="003F7B0A">
      <w:pPr>
        <w:pStyle w:val="NormalWeb"/>
        <w:numPr>
          <w:ilvl w:val="0"/>
          <w:numId w:val="30"/>
        </w:numPr>
      </w:pPr>
      <w:r w:rsidRPr="003F7B0A">
        <w:rPr>
          <w:b/>
          <w:bCs/>
        </w:rPr>
        <w:t>Test ve Dağıtım:</w:t>
      </w:r>
      <w:r w:rsidRPr="003F7B0A">
        <w:t xml:space="preserve"> Hazırlanan PHP dosyaları (</w:t>
      </w:r>
      <w:proofErr w:type="spellStart"/>
      <w:r w:rsidRPr="003F7B0A">
        <w:t>index.php</w:t>
      </w:r>
      <w:proofErr w:type="spellEnd"/>
      <w:r w:rsidRPr="003F7B0A">
        <w:t xml:space="preserve">, </w:t>
      </w:r>
      <w:proofErr w:type="spellStart"/>
      <w:r w:rsidRPr="003F7B0A">
        <w:t>listele.php</w:t>
      </w:r>
      <w:proofErr w:type="spellEnd"/>
      <w:r w:rsidRPr="003F7B0A">
        <w:t xml:space="preserve"> vb.) XAMPP/WAMP gibi yerel sunucu ortamlarında test edilerek hatalardan arındırılmıştır. </w:t>
      </w:r>
    </w:p>
    <w:p w14:paraId="63A56AA8" w14:textId="77777777" w:rsidR="003F7B0A" w:rsidRPr="003F7B0A" w:rsidRDefault="00000000" w:rsidP="003F7B0A">
      <w:pPr>
        <w:pStyle w:val="NormalWeb"/>
      </w:pPr>
      <w:r>
        <w:pict w14:anchorId="20C8A481">
          <v:rect id="_x0000_i1025" style="width:0;height:1.5pt" o:hralign="center" o:hrstd="t" o:hr="t" fillcolor="#a0a0a0" stroked="f"/>
        </w:pict>
      </w:r>
    </w:p>
    <w:p w14:paraId="5BF98C64" w14:textId="0783F3CF" w:rsidR="003F7B0A" w:rsidRPr="003F7B0A" w:rsidRDefault="009E4FAE" w:rsidP="009E4FAE">
      <w:pPr>
        <w:pStyle w:val="Balk2"/>
        <w:rPr>
          <w:rFonts w:ascii="Times New Roman" w:eastAsia="Times New Roman" w:hAnsi="Times New Roman" w:cs="Times New Roman"/>
          <w:color w:val="auto"/>
          <w:szCs w:val="24"/>
          <w:lang w:eastAsia="tr-TR"/>
        </w:rPr>
      </w:pPr>
      <w:bookmarkStart w:id="5" w:name="_Toc228964625"/>
      <w:r>
        <w:t xml:space="preserve">2.1. </w:t>
      </w:r>
      <w:r w:rsidR="003F7B0A">
        <w:t>Projeye Ait Fotoğraflar ve Görsel Bilgi İlerleyişi Şemaları;</w:t>
      </w:r>
      <w:bookmarkEnd w:id="5"/>
    </w:p>
    <w:p w14:paraId="0F8BBE9C" w14:textId="77777777" w:rsidR="003F7B0A" w:rsidRPr="003F7B0A" w:rsidRDefault="003F7B0A" w:rsidP="003F7B0A">
      <w:pPr>
        <w:pStyle w:val="NormalWeb"/>
      </w:pPr>
      <w:r w:rsidRPr="003F7B0A">
        <w:t>Bu bölüme görsel eklemek raporun kalitesini artıracaktır. Elinizde varsa şu fotoğrafları eklemenizi öneririm:</w:t>
      </w:r>
    </w:p>
    <w:p w14:paraId="7F1C17D2" w14:textId="0A6ECF05" w:rsidR="003F7B0A" w:rsidRDefault="003F7B0A" w:rsidP="003F7B0A">
      <w:pPr>
        <w:pStyle w:val="NormalWeb"/>
        <w:numPr>
          <w:ilvl w:val="0"/>
          <w:numId w:val="31"/>
        </w:numPr>
      </w:pPr>
      <w:proofErr w:type="spellStart"/>
      <w:r w:rsidRPr="003F7B0A">
        <w:rPr>
          <w:b/>
          <w:bCs/>
        </w:rPr>
        <w:t>Gantt</w:t>
      </w:r>
      <w:proofErr w:type="spellEnd"/>
      <w:r w:rsidRPr="003F7B0A">
        <w:rPr>
          <w:b/>
          <w:bCs/>
        </w:rPr>
        <w:t xml:space="preserve"> Çizelgesi:</w:t>
      </w:r>
      <w:r w:rsidRPr="003F7B0A">
        <w:t xml:space="preserve"> Projenin zaman çizelgesini gösteren bir grafik </w:t>
      </w:r>
      <w:r>
        <w:t xml:space="preserve">ve </w:t>
      </w:r>
      <w:proofErr w:type="spellStart"/>
      <w:r>
        <w:t>excel</w:t>
      </w:r>
      <w:proofErr w:type="spellEnd"/>
      <w:r>
        <w:t xml:space="preserve"> tablosu grup olarak arkadaşlar ile yapmıştık.</w:t>
      </w:r>
    </w:p>
    <w:p w14:paraId="7AC9D434" w14:textId="4753C0D7" w:rsidR="009E4FAE" w:rsidRDefault="009E4FAE" w:rsidP="009E4FAE">
      <w:pPr>
        <w:pStyle w:val="NormalWeb"/>
        <w:ind w:left="360"/>
      </w:pPr>
      <w:r w:rsidRPr="009E4FAE">
        <w:rPr>
          <w:noProof/>
        </w:rPr>
        <w:lastRenderedPageBreak/>
        <w:drawing>
          <wp:inline distT="0" distB="0" distL="0" distR="0" wp14:anchorId="7319D71D" wp14:editId="0DC962CB">
            <wp:extent cx="5274310" cy="1870075"/>
            <wp:effectExtent l="0" t="0" r="2540" b="0"/>
            <wp:docPr id="8349605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60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F2DD" w14:textId="1B061497" w:rsidR="009E4FAE" w:rsidRDefault="009E4FAE" w:rsidP="009E4FAE">
      <w:pPr>
        <w:pStyle w:val="NormalWeb"/>
        <w:ind w:left="360"/>
      </w:pPr>
      <w:r w:rsidRPr="009E4FAE">
        <w:rPr>
          <w:noProof/>
        </w:rPr>
        <w:drawing>
          <wp:inline distT="0" distB="0" distL="0" distR="0" wp14:anchorId="5350B660" wp14:editId="35CC352E">
            <wp:extent cx="5274310" cy="3067050"/>
            <wp:effectExtent l="0" t="0" r="2540" b="0"/>
            <wp:docPr id="230915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1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6BFD1" w14:textId="4564B604" w:rsidR="00E21DC0" w:rsidRDefault="00E21DC0" w:rsidP="009E4FAE">
      <w:pPr>
        <w:pStyle w:val="NormalWeb"/>
        <w:ind w:left="360"/>
      </w:pPr>
      <w:r w:rsidRPr="00E21DC0">
        <w:rPr>
          <w:noProof/>
        </w:rPr>
        <w:drawing>
          <wp:inline distT="0" distB="0" distL="0" distR="0" wp14:anchorId="43A79F74" wp14:editId="7CB7B4BD">
            <wp:extent cx="5274310" cy="2793365"/>
            <wp:effectExtent l="0" t="0" r="2540" b="6985"/>
            <wp:docPr id="12288770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77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6A72" w14:textId="67A4B7B5" w:rsidR="00E21DC0" w:rsidRDefault="00E21DC0" w:rsidP="009E4FAE">
      <w:pPr>
        <w:pStyle w:val="NormalWeb"/>
        <w:ind w:left="360"/>
      </w:pPr>
      <w:r w:rsidRPr="00E21DC0">
        <w:rPr>
          <w:noProof/>
        </w:rPr>
        <w:lastRenderedPageBreak/>
        <w:drawing>
          <wp:inline distT="0" distB="0" distL="0" distR="0" wp14:anchorId="042A80FC" wp14:editId="4545333F">
            <wp:extent cx="5274310" cy="598170"/>
            <wp:effectExtent l="0" t="0" r="2540" b="0"/>
            <wp:docPr id="16537399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39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FB3C" w14:textId="5FF4D4DF" w:rsidR="00E21DC0" w:rsidRDefault="00E21DC0" w:rsidP="009E4FAE">
      <w:pPr>
        <w:pStyle w:val="NormalWeb"/>
        <w:ind w:left="360"/>
      </w:pPr>
      <w:r w:rsidRPr="00E21DC0">
        <w:rPr>
          <w:noProof/>
        </w:rPr>
        <w:drawing>
          <wp:inline distT="0" distB="0" distL="0" distR="0" wp14:anchorId="4E975C55" wp14:editId="1EF27280">
            <wp:extent cx="5274310" cy="707390"/>
            <wp:effectExtent l="0" t="0" r="2540" b="0"/>
            <wp:docPr id="1789941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1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D4D" w14:textId="18C007A7" w:rsidR="00E21DC0" w:rsidRDefault="00E21DC0" w:rsidP="009E4FAE">
      <w:pPr>
        <w:pStyle w:val="NormalWeb"/>
        <w:ind w:left="360"/>
      </w:pPr>
      <w:r w:rsidRPr="00E21DC0">
        <w:rPr>
          <w:noProof/>
        </w:rPr>
        <w:drawing>
          <wp:inline distT="0" distB="0" distL="0" distR="0" wp14:anchorId="19F25E79" wp14:editId="4C0CD2CD">
            <wp:extent cx="5274310" cy="838200"/>
            <wp:effectExtent l="0" t="0" r="2540" b="0"/>
            <wp:docPr id="9957675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67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12E7" w14:textId="57BE6A3D" w:rsidR="00E21DC0" w:rsidRDefault="00E21DC0" w:rsidP="009E4FAE">
      <w:pPr>
        <w:pStyle w:val="NormalWeb"/>
        <w:ind w:left="360"/>
      </w:pPr>
      <w:r w:rsidRPr="00E21DC0">
        <w:rPr>
          <w:noProof/>
        </w:rPr>
        <w:drawing>
          <wp:inline distT="0" distB="0" distL="0" distR="0" wp14:anchorId="3EFE8D69" wp14:editId="4683DA86">
            <wp:extent cx="4715533" cy="1952898"/>
            <wp:effectExtent l="0" t="0" r="0" b="9525"/>
            <wp:docPr id="631530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C58A" w14:textId="60197812" w:rsidR="009E4FAE" w:rsidRPr="003F7B0A" w:rsidRDefault="00E21DC0" w:rsidP="00E21DC0">
      <w:pPr>
        <w:pStyle w:val="NormalWeb"/>
      </w:pPr>
      <w:r>
        <w:rPr>
          <w:b/>
          <w:bCs/>
        </w:rPr>
        <w:lastRenderedPageBreak/>
        <w:t>2.</w:t>
      </w:r>
      <w:r w:rsidRPr="00E21DC0">
        <w:rPr>
          <w:b/>
          <w:bCs/>
        </w:rPr>
        <w:t>Trello/</w:t>
      </w:r>
      <w:proofErr w:type="spellStart"/>
      <w:r w:rsidRPr="00E21DC0">
        <w:rPr>
          <w:b/>
          <w:bCs/>
        </w:rPr>
        <w:t>Threello</w:t>
      </w:r>
      <w:proofErr w:type="spellEnd"/>
      <w:r w:rsidRPr="00E21DC0">
        <w:rPr>
          <w:b/>
          <w:bCs/>
        </w:rPr>
        <w:t xml:space="preserve"> Pano Görünümü:</w:t>
      </w:r>
      <w:r w:rsidRPr="00E21DC0">
        <w:t xml:space="preserve"> Projenin bitmiş halinden bir ekran görüntüsü.</w:t>
      </w:r>
      <w:r w:rsidR="009E4FAE" w:rsidRPr="009E4FAE">
        <w:rPr>
          <w:noProof/>
        </w:rPr>
        <w:drawing>
          <wp:inline distT="0" distB="0" distL="0" distR="0" wp14:anchorId="3A8EC6E0" wp14:editId="776EEAF9">
            <wp:extent cx="2251075" cy="4886774"/>
            <wp:effectExtent l="0" t="0" r="0" b="9525"/>
            <wp:docPr id="212789928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99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58798" cy="4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rPr>
          <w:noProof/>
        </w:rPr>
        <w:drawing>
          <wp:inline distT="0" distB="0" distL="0" distR="0" wp14:anchorId="3B78F17D" wp14:editId="39F83545">
            <wp:extent cx="2001981" cy="4895583"/>
            <wp:effectExtent l="0" t="0" r="0" b="635"/>
            <wp:docPr id="15996252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5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8719" cy="491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rPr>
          <w:noProof/>
        </w:rPr>
        <w:drawing>
          <wp:inline distT="0" distB="0" distL="0" distR="0" wp14:anchorId="265808BF" wp14:editId="0EC91E9D">
            <wp:extent cx="1662545" cy="2694940"/>
            <wp:effectExtent l="0" t="0" r="0" b="0"/>
            <wp:docPr id="4450958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958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69275" cy="2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rPr>
          <w:noProof/>
        </w:rPr>
        <w:drawing>
          <wp:inline distT="0" distB="0" distL="0" distR="0" wp14:anchorId="6D2D06D5" wp14:editId="728522CA">
            <wp:extent cx="1932077" cy="2621107"/>
            <wp:effectExtent l="0" t="0" r="0" b="8255"/>
            <wp:docPr id="103607005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0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8787" cy="26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DC0">
        <w:rPr>
          <w:noProof/>
        </w:rPr>
        <w:drawing>
          <wp:inline distT="0" distB="0" distL="0" distR="0" wp14:anchorId="65639997" wp14:editId="548D4F56">
            <wp:extent cx="2528455" cy="694690"/>
            <wp:effectExtent l="0" t="0" r="5715" b="0"/>
            <wp:docPr id="9267282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282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3042" cy="6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20D7" w14:textId="57D2959F" w:rsidR="00D40DD8" w:rsidRDefault="00D40DD8" w:rsidP="00D40DD8">
      <w:pPr>
        <w:pStyle w:val="NormalWeb"/>
      </w:pPr>
    </w:p>
    <w:p w14:paraId="1507C7CD" w14:textId="200900F3" w:rsidR="00517C6C" w:rsidRPr="00517C6C" w:rsidRDefault="00896476" w:rsidP="00D271C5">
      <w:pPr>
        <w:pStyle w:val="Balk1"/>
        <w:rPr>
          <w:rFonts w:ascii="Times New Roman" w:eastAsia="Times New Roman" w:hAnsi="Times New Roman" w:cs="Times New Roman"/>
          <w:bCs/>
          <w:color w:val="auto"/>
          <w:sz w:val="24"/>
          <w:szCs w:val="24"/>
          <w:lang w:eastAsia="tr-TR"/>
        </w:rPr>
      </w:pPr>
      <w:bookmarkStart w:id="6" w:name="_Toc228964626"/>
      <w:r>
        <w:t>3.</w:t>
      </w:r>
      <w:r w:rsidR="00D40DD8" w:rsidRPr="00896476">
        <w:t>Teknik Tasarım ve Uygulama</w:t>
      </w:r>
      <w:bookmarkEnd w:id="6"/>
    </w:p>
    <w:p w14:paraId="6688B779" w14:textId="77777777" w:rsidR="00517C6C" w:rsidRPr="00517C6C" w:rsidRDefault="00517C6C" w:rsidP="00517C6C">
      <w:pPr>
        <w:pStyle w:val="NormalWeb"/>
        <w:rPr>
          <w:bCs/>
        </w:rPr>
      </w:pPr>
      <w:r w:rsidRPr="00517C6C">
        <w:rPr>
          <w:bCs/>
        </w:rPr>
        <w:t xml:space="preserve">Proje, modern web standartlarına uygun olarak </w:t>
      </w:r>
      <w:r w:rsidRPr="00517C6C">
        <w:rPr>
          <w:b/>
        </w:rPr>
        <w:t>Full-</w:t>
      </w:r>
      <w:proofErr w:type="spellStart"/>
      <w:r w:rsidRPr="00517C6C">
        <w:rPr>
          <w:b/>
        </w:rPr>
        <w:t>Stack</w:t>
      </w:r>
      <w:proofErr w:type="spellEnd"/>
      <w:r w:rsidRPr="00517C6C">
        <w:rPr>
          <w:bCs/>
        </w:rPr>
        <w:t xml:space="preserve"> bir yaklaşımla geliştirilmiştir. </w:t>
      </w:r>
    </w:p>
    <w:p w14:paraId="25F3790C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>Front-</w:t>
      </w:r>
      <w:proofErr w:type="spellStart"/>
      <w:r w:rsidRPr="00517C6C">
        <w:rPr>
          <w:b/>
          <w:bCs/>
        </w:rPr>
        <w:t>end</w:t>
      </w:r>
      <w:proofErr w:type="spellEnd"/>
      <w:r w:rsidRPr="00517C6C">
        <w:rPr>
          <w:b/>
          <w:bCs/>
        </w:rPr>
        <w:t xml:space="preserve"> (Ön Yüz):</w:t>
      </w:r>
      <w:r w:rsidRPr="00517C6C">
        <w:t xml:space="preserve"> Kullanıcı arayüzü; yapısal düzen için HTML5, görsel tasarım ve </w:t>
      </w:r>
      <w:proofErr w:type="spellStart"/>
      <w:r w:rsidRPr="00517C6C">
        <w:t>responsive</w:t>
      </w:r>
      <w:proofErr w:type="spellEnd"/>
      <w:r w:rsidRPr="00517C6C">
        <w:t xml:space="preserve"> (duyarlı) yapı için CSS3 (style.css), dinamik etkileşimler ve sürükle-bırak işlevselliği için ise JavaScript (script.js) kullanılarak oluşturulmuştur. </w:t>
      </w:r>
    </w:p>
    <w:p w14:paraId="08777DE8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proofErr w:type="spellStart"/>
      <w:r w:rsidRPr="00517C6C">
        <w:rPr>
          <w:b/>
          <w:bCs/>
        </w:rPr>
        <w:t>Back-end</w:t>
      </w:r>
      <w:proofErr w:type="spellEnd"/>
      <w:r w:rsidRPr="00517C6C">
        <w:rPr>
          <w:b/>
          <w:bCs/>
        </w:rPr>
        <w:t xml:space="preserve"> (Sunucu Tarafı):</w:t>
      </w:r>
      <w:r w:rsidRPr="00517C6C">
        <w:t xml:space="preserve"> Sunucu taraflı işlemler, veri işleme ve oturum yönetimi (</w:t>
      </w:r>
      <w:proofErr w:type="spellStart"/>
      <w:r w:rsidRPr="00517C6C">
        <w:t>auth_login.php</w:t>
      </w:r>
      <w:proofErr w:type="spellEnd"/>
      <w:r w:rsidRPr="00517C6C">
        <w:t xml:space="preserve">, </w:t>
      </w:r>
      <w:proofErr w:type="spellStart"/>
      <w:r w:rsidRPr="00517C6C">
        <w:t>auth_register.php</w:t>
      </w:r>
      <w:proofErr w:type="spellEnd"/>
      <w:r w:rsidRPr="00517C6C">
        <w:t xml:space="preserve">) için PHP dili tercih edilmiştir. </w:t>
      </w:r>
    </w:p>
    <w:p w14:paraId="6B25D7C3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 xml:space="preserve">Veri Yönetimi: </w:t>
      </w:r>
      <w:proofErr w:type="spellStart"/>
      <w:r w:rsidRPr="00517C6C">
        <w:t>Veritabanı</w:t>
      </w:r>
      <w:proofErr w:type="spellEnd"/>
      <w:r w:rsidRPr="00517C6C">
        <w:t xml:space="preserve"> bağlantısı ve CRUD (Oluşturma, Okuma, Güncelleme, Silme) işlemleri için MySQL kullanılmış; bağlantı yapılandırması </w:t>
      </w:r>
      <w:proofErr w:type="spellStart"/>
      <w:r w:rsidRPr="00517C6C">
        <w:t>baglan.php</w:t>
      </w:r>
      <w:proofErr w:type="spellEnd"/>
      <w:r w:rsidRPr="00517C6C">
        <w:t xml:space="preserve"> dosyası üzerinden sağlanmıştır. </w:t>
      </w:r>
    </w:p>
    <w:p w14:paraId="25D353AB" w14:textId="77777777" w:rsidR="00517C6C" w:rsidRPr="00517C6C" w:rsidRDefault="00517C6C" w:rsidP="00517C6C">
      <w:pPr>
        <w:pStyle w:val="NormalWeb"/>
        <w:numPr>
          <w:ilvl w:val="0"/>
          <w:numId w:val="25"/>
        </w:numPr>
      </w:pPr>
      <w:r w:rsidRPr="00517C6C">
        <w:rPr>
          <w:b/>
          <w:bCs/>
        </w:rPr>
        <w:t>Dosya Yönetimi:</w:t>
      </w:r>
      <w:r w:rsidRPr="00517C6C">
        <w:t xml:space="preserve"> Kullanıcıların görevlere ekleyebileceği dokümanlar için bir yükleme sistemi (</w:t>
      </w:r>
      <w:proofErr w:type="spellStart"/>
      <w:r w:rsidRPr="00517C6C">
        <w:t>uploads</w:t>
      </w:r>
      <w:proofErr w:type="spellEnd"/>
      <w:r w:rsidRPr="00517C6C">
        <w:t xml:space="preserve">/ klasörü) entegre edilmiştir. </w:t>
      </w:r>
    </w:p>
    <w:p w14:paraId="39AD7C74" w14:textId="77777777" w:rsidR="00896476" w:rsidRDefault="00896476" w:rsidP="00896476">
      <w:pPr>
        <w:pStyle w:val="NormalWeb"/>
      </w:pPr>
    </w:p>
    <w:p w14:paraId="7CAA5F17" w14:textId="77777777" w:rsidR="00517C6C" w:rsidRPr="00517C6C" w:rsidRDefault="00517C6C" w:rsidP="00D271C5">
      <w:pPr>
        <w:pStyle w:val="Balk2"/>
      </w:pPr>
      <w:bookmarkStart w:id="7" w:name="_Toc228964627"/>
      <w:r w:rsidRPr="00517C6C">
        <w:t>3.1. PHP Yapısı ve Kütüphaneler</w:t>
      </w:r>
      <w:bookmarkEnd w:id="7"/>
    </w:p>
    <w:p w14:paraId="2F0EE573" w14:textId="77777777" w:rsidR="00517C6C" w:rsidRPr="00517C6C" w:rsidRDefault="00517C6C" w:rsidP="00517C6C">
      <w:pPr>
        <w:pStyle w:val="NormalWeb"/>
      </w:pPr>
      <w:r w:rsidRPr="00517C6C">
        <w:t xml:space="preserve">Projede harici ağır kütüphaneler yerine, performans ve hafiflik amacıyla </w:t>
      </w:r>
      <w:proofErr w:type="spellStart"/>
      <w:r w:rsidRPr="00517C6C">
        <w:rPr>
          <w:b/>
          <w:bCs/>
        </w:rPr>
        <w:t>Native</w:t>
      </w:r>
      <w:proofErr w:type="spellEnd"/>
      <w:r w:rsidRPr="00517C6C">
        <w:rPr>
          <w:b/>
          <w:bCs/>
        </w:rPr>
        <w:t xml:space="preserve"> PHP</w:t>
      </w:r>
      <w:r w:rsidRPr="00517C6C">
        <w:t xml:space="preserve"> ve standart modüller tercih edilmiştir: </w:t>
      </w:r>
    </w:p>
    <w:p w14:paraId="69853C6D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r w:rsidRPr="00517C6C">
        <w:rPr>
          <w:b/>
          <w:bCs/>
        </w:rPr>
        <w:t>PDO (PHP Data Objects):</w:t>
      </w:r>
      <w:r w:rsidRPr="00517C6C">
        <w:t xml:space="preserve"> </w:t>
      </w:r>
      <w:proofErr w:type="spellStart"/>
      <w:r w:rsidRPr="00517C6C">
        <w:t>Veritabanı</w:t>
      </w:r>
      <w:proofErr w:type="spellEnd"/>
      <w:r w:rsidRPr="00517C6C">
        <w:t xml:space="preserve"> güvenliğini sağlamak ve SQL </w:t>
      </w:r>
      <w:proofErr w:type="spellStart"/>
      <w:r w:rsidRPr="00517C6C">
        <w:t>Injection</w:t>
      </w:r>
      <w:proofErr w:type="spellEnd"/>
      <w:r w:rsidRPr="00517C6C">
        <w:t xml:space="preserve"> saldırılarını önlemek amacıyla </w:t>
      </w:r>
      <w:proofErr w:type="spellStart"/>
      <w:r w:rsidRPr="00517C6C">
        <w:t>baglan.php</w:t>
      </w:r>
      <w:proofErr w:type="spellEnd"/>
      <w:r w:rsidRPr="00517C6C">
        <w:t xml:space="preserve"> içerisinde kullanılmıştır. </w:t>
      </w:r>
    </w:p>
    <w:p w14:paraId="376BFEA9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proofErr w:type="spellStart"/>
      <w:r w:rsidRPr="00517C6C">
        <w:rPr>
          <w:b/>
          <w:bCs/>
        </w:rPr>
        <w:t>Session</w:t>
      </w:r>
      <w:proofErr w:type="spellEnd"/>
      <w:r w:rsidRPr="00517C6C">
        <w:rPr>
          <w:b/>
          <w:bCs/>
        </w:rPr>
        <w:t xml:space="preserve"> Management:</w:t>
      </w:r>
      <w:r w:rsidRPr="00517C6C">
        <w:t xml:space="preserve"> Kullanıcı oturumlarını (login/</w:t>
      </w:r>
      <w:proofErr w:type="spellStart"/>
      <w:r w:rsidRPr="00517C6C">
        <w:t>register</w:t>
      </w:r>
      <w:proofErr w:type="spellEnd"/>
      <w:r w:rsidRPr="00517C6C">
        <w:t xml:space="preserve">) yönetmek ve sayfalar arası yetkilendirmeyi kontrol etmek için </w:t>
      </w:r>
      <w:proofErr w:type="spellStart"/>
      <w:r w:rsidRPr="00517C6C">
        <w:t>PHP'nin</w:t>
      </w:r>
      <w:proofErr w:type="spellEnd"/>
      <w:r w:rsidRPr="00517C6C">
        <w:t xml:space="preserve"> yerleşik </w:t>
      </w:r>
      <w:proofErr w:type="spellStart"/>
      <w:r w:rsidRPr="00517C6C">
        <w:t>session</w:t>
      </w:r>
      <w:proofErr w:type="spellEnd"/>
      <w:r w:rsidRPr="00517C6C">
        <w:t xml:space="preserve"> kütüphanesi aktif olarak kullanılmıştır. </w:t>
      </w:r>
    </w:p>
    <w:p w14:paraId="451563CC" w14:textId="77777777" w:rsidR="00517C6C" w:rsidRPr="00517C6C" w:rsidRDefault="00517C6C" w:rsidP="00517C6C">
      <w:pPr>
        <w:pStyle w:val="NormalWeb"/>
        <w:numPr>
          <w:ilvl w:val="0"/>
          <w:numId w:val="26"/>
        </w:numPr>
      </w:pPr>
      <w:r w:rsidRPr="00517C6C">
        <w:rPr>
          <w:b/>
          <w:bCs/>
        </w:rPr>
        <w:t xml:space="preserve">File </w:t>
      </w:r>
      <w:proofErr w:type="spellStart"/>
      <w:r w:rsidRPr="00517C6C">
        <w:rPr>
          <w:b/>
          <w:bCs/>
        </w:rPr>
        <w:t>System</w:t>
      </w:r>
      <w:proofErr w:type="spellEnd"/>
      <w:r w:rsidRPr="00517C6C">
        <w:rPr>
          <w:b/>
          <w:bCs/>
        </w:rPr>
        <w:t xml:space="preserve"> Modülleri:</w:t>
      </w:r>
      <w:r w:rsidRPr="00517C6C">
        <w:t xml:space="preserve"> </w:t>
      </w:r>
      <w:proofErr w:type="spellStart"/>
      <w:r w:rsidRPr="00517C6C">
        <w:t>uploads</w:t>
      </w:r>
      <w:proofErr w:type="spellEnd"/>
      <w:r w:rsidRPr="00517C6C">
        <w:t xml:space="preserve">/ klasörüne dosya yükleme ve yönetimi işlemleri için </w:t>
      </w:r>
      <w:proofErr w:type="spellStart"/>
      <w:r w:rsidRPr="00517C6C">
        <w:t>PHP'nin</w:t>
      </w:r>
      <w:proofErr w:type="spellEnd"/>
      <w:r w:rsidRPr="00517C6C">
        <w:t xml:space="preserve"> </w:t>
      </w:r>
      <w:proofErr w:type="spellStart"/>
      <w:r w:rsidRPr="00517C6C">
        <w:t>move_uploaded_file</w:t>
      </w:r>
      <w:proofErr w:type="spellEnd"/>
      <w:r w:rsidRPr="00517C6C">
        <w:t xml:space="preserve"> gibi dosya sistemi fonksiyonlarından yararlanılmıştır. </w:t>
      </w:r>
    </w:p>
    <w:p w14:paraId="60A2711C" w14:textId="77777777" w:rsidR="00517C6C" w:rsidRPr="00517C6C" w:rsidRDefault="00517C6C" w:rsidP="00D271C5">
      <w:pPr>
        <w:pStyle w:val="Balk2"/>
      </w:pPr>
      <w:bookmarkStart w:id="8" w:name="_Toc228964628"/>
      <w:r w:rsidRPr="00517C6C">
        <w:t>3.2. ER (Varlık-İlişki) Diyagramı ve Veritabanı Yapısı</w:t>
      </w:r>
      <w:bookmarkEnd w:id="8"/>
    </w:p>
    <w:p w14:paraId="52DA1D81" w14:textId="77777777" w:rsidR="00517C6C" w:rsidRPr="00517C6C" w:rsidRDefault="00517C6C" w:rsidP="00517C6C">
      <w:pPr>
        <w:pStyle w:val="NormalWeb"/>
      </w:pPr>
      <w:r w:rsidRPr="00517C6C">
        <w:t xml:space="preserve">Projenin </w:t>
      </w:r>
      <w:proofErr w:type="spellStart"/>
      <w:r w:rsidRPr="00517C6C">
        <w:t>veritabanı</w:t>
      </w:r>
      <w:proofErr w:type="spellEnd"/>
      <w:r w:rsidRPr="00517C6C">
        <w:t xml:space="preserve"> şeması, "</w:t>
      </w:r>
      <w:proofErr w:type="spellStart"/>
      <w:r w:rsidRPr="00517C6C">
        <w:t>Threello</w:t>
      </w:r>
      <w:proofErr w:type="spellEnd"/>
      <w:r w:rsidRPr="00517C6C">
        <w:t xml:space="preserve"> </w:t>
      </w:r>
      <w:proofErr w:type="spellStart"/>
      <w:r w:rsidRPr="00517C6C">
        <w:t>Pro"nun</w:t>
      </w:r>
      <w:proofErr w:type="spellEnd"/>
      <w:r w:rsidRPr="00517C6C">
        <w:t xml:space="preserve"> işlevselliğini desteklemek için birbiriyle ilişkili tablolardan oluşmaktadır. </w:t>
      </w:r>
    </w:p>
    <w:p w14:paraId="23ED911F" w14:textId="713D3B56" w:rsidR="00517C6C" w:rsidRPr="00517C6C" w:rsidRDefault="00D271C5" w:rsidP="00D271C5">
      <w:pPr>
        <w:pStyle w:val="Balk2"/>
      </w:pPr>
      <w:bookmarkStart w:id="9" w:name="_Toc228964629"/>
      <w:r>
        <w:t>3.3.</w:t>
      </w:r>
      <w:r w:rsidR="00517C6C" w:rsidRPr="00517C6C">
        <w:t>Temel Tablolar ve İlişkiler:</w:t>
      </w:r>
      <w:bookmarkEnd w:id="9"/>
    </w:p>
    <w:p w14:paraId="6BE50F07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Kullanıcılar (</w:t>
      </w:r>
      <w:proofErr w:type="spellStart"/>
      <w:r w:rsidRPr="00517C6C">
        <w:rPr>
          <w:b/>
          <w:bCs/>
        </w:rPr>
        <w:t>Users</w:t>
      </w:r>
      <w:proofErr w:type="spellEnd"/>
      <w:r w:rsidRPr="00517C6C">
        <w:rPr>
          <w:b/>
          <w:bCs/>
        </w:rPr>
        <w:t>):</w:t>
      </w:r>
      <w:r w:rsidRPr="00517C6C">
        <w:t xml:space="preserve"> </w:t>
      </w:r>
      <w:proofErr w:type="spellStart"/>
      <w:r w:rsidRPr="00517C6C">
        <w:t>KullaniciID</w:t>
      </w:r>
      <w:proofErr w:type="spellEnd"/>
      <w:r w:rsidRPr="00517C6C">
        <w:t xml:space="preserve"> (PK), Ad, </w:t>
      </w:r>
      <w:proofErr w:type="spellStart"/>
      <w:r w:rsidRPr="00517C6C">
        <w:t>Soyad</w:t>
      </w:r>
      <w:proofErr w:type="spellEnd"/>
      <w:r w:rsidRPr="00517C6C">
        <w:t xml:space="preserve">, </w:t>
      </w:r>
      <w:proofErr w:type="spellStart"/>
      <w:r w:rsidRPr="00517C6C">
        <w:t>Email</w:t>
      </w:r>
      <w:proofErr w:type="spellEnd"/>
      <w:r w:rsidRPr="00517C6C">
        <w:t xml:space="preserve">, </w:t>
      </w:r>
      <w:proofErr w:type="spellStart"/>
      <w:r w:rsidRPr="00517C6C">
        <w:t>Sifre</w:t>
      </w:r>
      <w:proofErr w:type="spellEnd"/>
      <w:r w:rsidRPr="00517C6C">
        <w:t>. (Her kullanıcının birden fazla panosu veya görevi olabilir.)</w:t>
      </w:r>
    </w:p>
    <w:p w14:paraId="4D7E654C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Panolar (</w:t>
      </w:r>
      <w:proofErr w:type="spellStart"/>
      <w:r w:rsidRPr="00517C6C">
        <w:rPr>
          <w:b/>
          <w:bCs/>
        </w:rPr>
        <w:t>Boards</w:t>
      </w:r>
      <w:proofErr w:type="spellEnd"/>
      <w:r w:rsidRPr="00517C6C">
        <w:rPr>
          <w:b/>
          <w:bCs/>
        </w:rPr>
        <w:t>):</w:t>
      </w:r>
      <w:r w:rsidRPr="00517C6C">
        <w:t xml:space="preserve"> </w:t>
      </w:r>
      <w:proofErr w:type="spellStart"/>
      <w:r w:rsidRPr="00517C6C">
        <w:t>PanoID</w:t>
      </w:r>
      <w:proofErr w:type="spellEnd"/>
      <w:r w:rsidRPr="00517C6C">
        <w:t xml:space="preserve"> (PK), </w:t>
      </w:r>
      <w:proofErr w:type="spellStart"/>
      <w:r w:rsidRPr="00517C6C">
        <w:t>PanoAdi</w:t>
      </w:r>
      <w:proofErr w:type="spellEnd"/>
      <w:r w:rsidRPr="00517C6C">
        <w:t xml:space="preserve">, </w:t>
      </w:r>
      <w:proofErr w:type="spellStart"/>
      <w:r w:rsidRPr="00517C6C">
        <w:t>OlusturanID</w:t>
      </w:r>
      <w:proofErr w:type="spellEnd"/>
      <w:r w:rsidRPr="00517C6C">
        <w:t xml:space="preserve"> (FK).</w:t>
      </w:r>
    </w:p>
    <w:p w14:paraId="0500E1DD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Listeler (</w:t>
      </w:r>
      <w:proofErr w:type="spellStart"/>
      <w:r w:rsidRPr="00517C6C">
        <w:rPr>
          <w:b/>
          <w:bCs/>
        </w:rPr>
        <w:t>Lists</w:t>
      </w:r>
      <w:proofErr w:type="spellEnd"/>
      <w:r w:rsidRPr="00517C6C">
        <w:rPr>
          <w:b/>
          <w:bCs/>
        </w:rPr>
        <w:t>):</w:t>
      </w:r>
      <w:r w:rsidRPr="00517C6C">
        <w:t xml:space="preserve"> </w:t>
      </w:r>
      <w:proofErr w:type="spellStart"/>
      <w:r w:rsidRPr="00517C6C">
        <w:t>ListeID</w:t>
      </w:r>
      <w:proofErr w:type="spellEnd"/>
      <w:r w:rsidRPr="00517C6C">
        <w:t xml:space="preserve"> (PK), </w:t>
      </w:r>
      <w:proofErr w:type="spellStart"/>
      <w:r w:rsidRPr="00517C6C">
        <w:t>ListeAdi</w:t>
      </w:r>
      <w:proofErr w:type="spellEnd"/>
      <w:r w:rsidRPr="00517C6C">
        <w:t xml:space="preserve">, </w:t>
      </w:r>
      <w:proofErr w:type="spellStart"/>
      <w:r w:rsidRPr="00517C6C">
        <w:t>PanoID</w:t>
      </w:r>
      <w:proofErr w:type="spellEnd"/>
      <w:r w:rsidRPr="00517C6C">
        <w:t xml:space="preserve"> (FK). (</w:t>
      </w:r>
      <w:proofErr w:type="spellStart"/>
      <w:r w:rsidRPr="00517C6C">
        <w:t>Örn</w:t>
      </w:r>
      <w:proofErr w:type="spellEnd"/>
      <w:r w:rsidRPr="00517C6C">
        <w:t>: "Yapılacaklar", "Devam Edenler")</w:t>
      </w:r>
    </w:p>
    <w:p w14:paraId="0DE5992E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lastRenderedPageBreak/>
        <w:t>Görevler/Kartlar (</w:t>
      </w:r>
      <w:proofErr w:type="spellStart"/>
      <w:r w:rsidRPr="00517C6C">
        <w:rPr>
          <w:b/>
          <w:bCs/>
        </w:rPr>
        <w:t>Cards</w:t>
      </w:r>
      <w:proofErr w:type="spellEnd"/>
      <w:r w:rsidRPr="00517C6C">
        <w:rPr>
          <w:b/>
          <w:bCs/>
        </w:rPr>
        <w:t>):</w:t>
      </w:r>
      <w:r w:rsidRPr="00517C6C">
        <w:t xml:space="preserve"> </w:t>
      </w:r>
      <w:proofErr w:type="spellStart"/>
      <w:r w:rsidRPr="00517C6C">
        <w:t>KartID</w:t>
      </w:r>
      <w:proofErr w:type="spellEnd"/>
      <w:r w:rsidRPr="00517C6C">
        <w:t xml:space="preserve"> (PK), </w:t>
      </w:r>
      <w:proofErr w:type="spellStart"/>
      <w:r w:rsidRPr="00517C6C">
        <w:t>Baslik</w:t>
      </w:r>
      <w:proofErr w:type="spellEnd"/>
      <w:r w:rsidRPr="00517C6C">
        <w:t xml:space="preserve">, </w:t>
      </w:r>
      <w:proofErr w:type="spellStart"/>
      <w:r w:rsidRPr="00517C6C">
        <w:t>Aciklama</w:t>
      </w:r>
      <w:proofErr w:type="spellEnd"/>
      <w:r w:rsidRPr="00517C6C">
        <w:t xml:space="preserve">, </w:t>
      </w:r>
      <w:proofErr w:type="spellStart"/>
      <w:r w:rsidRPr="00517C6C">
        <w:t>ListeID</w:t>
      </w:r>
      <w:proofErr w:type="spellEnd"/>
      <w:r w:rsidRPr="00517C6C">
        <w:t xml:space="preserve"> (FK), </w:t>
      </w:r>
      <w:proofErr w:type="spellStart"/>
      <w:r w:rsidRPr="00517C6C">
        <w:t>DosyaYolu</w:t>
      </w:r>
      <w:proofErr w:type="spellEnd"/>
      <w:r w:rsidRPr="00517C6C">
        <w:t xml:space="preserve"> (Yüklenen dokümanlar için).</w:t>
      </w:r>
    </w:p>
    <w:p w14:paraId="3C322E89" w14:textId="77777777" w:rsidR="00517C6C" w:rsidRPr="00517C6C" w:rsidRDefault="00517C6C" w:rsidP="00517C6C">
      <w:pPr>
        <w:pStyle w:val="NormalWeb"/>
        <w:numPr>
          <w:ilvl w:val="0"/>
          <w:numId w:val="27"/>
        </w:numPr>
      </w:pPr>
      <w:r w:rsidRPr="00517C6C">
        <w:rPr>
          <w:b/>
          <w:bCs/>
        </w:rPr>
        <w:t>Durumlar (</w:t>
      </w:r>
      <w:proofErr w:type="spellStart"/>
      <w:r w:rsidRPr="00517C6C">
        <w:rPr>
          <w:b/>
          <w:bCs/>
        </w:rPr>
        <w:t>States</w:t>
      </w:r>
      <w:proofErr w:type="spellEnd"/>
      <w:r w:rsidRPr="00517C6C">
        <w:rPr>
          <w:b/>
          <w:bCs/>
        </w:rPr>
        <w:t>):</w:t>
      </w:r>
      <w:r w:rsidRPr="00517C6C">
        <w:t xml:space="preserve"> </w:t>
      </w:r>
      <w:proofErr w:type="spellStart"/>
      <w:r w:rsidRPr="00517C6C">
        <w:t>DurumID</w:t>
      </w:r>
      <w:proofErr w:type="spellEnd"/>
      <w:r w:rsidRPr="00517C6C">
        <w:t xml:space="preserve"> (PK), </w:t>
      </w:r>
      <w:proofErr w:type="spellStart"/>
      <w:r w:rsidRPr="00517C6C">
        <w:t>DurumAdi</w:t>
      </w:r>
      <w:proofErr w:type="spellEnd"/>
      <w:r w:rsidRPr="00517C6C">
        <w:t xml:space="preserve">. Görevlerin panodaki güncel konumunu takip eder. </w:t>
      </w:r>
    </w:p>
    <w:p w14:paraId="47D44270" w14:textId="61149DB4" w:rsidR="00517C6C" w:rsidRPr="00517C6C" w:rsidRDefault="00D271C5" w:rsidP="00896476">
      <w:pPr>
        <w:pStyle w:val="NormalWeb"/>
      </w:pPr>
      <w:r w:rsidRPr="00D271C5">
        <w:rPr>
          <w:noProof/>
        </w:rPr>
        <w:drawing>
          <wp:inline distT="0" distB="0" distL="0" distR="0" wp14:anchorId="6EF2E9B7" wp14:editId="75CD4114">
            <wp:extent cx="5274310" cy="1181100"/>
            <wp:effectExtent l="0" t="0" r="2540" b="0"/>
            <wp:docPr id="15531438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438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33C0" w14:textId="5A4716AC" w:rsidR="00896476" w:rsidRDefault="00D271C5" w:rsidP="00896476">
      <w:pPr>
        <w:pStyle w:val="NormalWeb"/>
        <w:rPr>
          <w:b/>
        </w:rPr>
      </w:pPr>
      <w:r w:rsidRPr="00D271C5">
        <w:rPr>
          <w:b/>
          <w:noProof/>
        </w:rPr>
        <w:lastRenderedPageBreak/>
        <w:drawing>
          <wp:inline distT="0" distB="0" distL="0" distR="0" wp14:anchorId="08EAFAF7" wp14:editId="39AA7D98">
            <wp:extent cx="2505425" cy="6449325"/>
            <wp:effectExtent l="0" t="0" r="9525" b="0"/>
            <wp:docPr id="4121367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367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1C5">
        <w:rPr>
          <w:b/>
          <w:noProof/>
        </w:rPr>
        <w:drawing>
          <wp:inline distT="0" distB="0" distL="0" distR="0" wp14:anchorId="743DA417" wp14:editId="7BCCFDDD">
            <wp:extent cx="2038635" cy="6544588"/>
            <wp:effectExtent l="0" t="0" r="0" b="0"/>
            <wp:docPr id="175438548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54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CC6" w14:textId="77777777" w:rsidR="00896476" w:rsidRDefault="00896476" w:rsidP="00896476">
      <w:pPr>
        <w:pStyle w:val="Balk1"/>
      </w:pPr>
      <w:bookmarkStart w:id="10" w:name="_Toc228964630"/>
      <w:r w:rsidRPr="00896476">
        <w:t>4. Sonuç ve Öz Değerlendirme</w:t>
      </w:r>
      <w:bookmarkEnd w:id="10"/>
    </w:p>
    <w:p w14:paraId="291EB179" w14:textId="77777777" w:rsidR="00896476" w:rsidRPr="00896476" w:rsidRDefault="00896476" w:rsidP="00896476"/>
    <w:p w14:paraId="198B24C2" w14:textId="77777777" w:rsidR="00896476" w:rsidRDefault="00896476" w:rsidP="00D271C5">
      <w:pPr>
        <w:pStyle w:val="Balk2"/>
      </w:pPr>
      <w:bookmarkStart w:id="11" w:name="_Toc228964631"/>
      <w:r>
        <w:t>4.1. Proje Takvimi ve Zaman Yönetimi</w:t>
      </w:r>
      <w:bookmarkEnd w:id="11"/>
    </w:p>
    <w:p w14:paraId="0A0DE9FE" w14:textId="77777777" w:rsidR="00896476" w:rsidRDefault="00896476" w:rsidP="00896476">
      <w:pPr>
        <w:pStyle w:val="NormalWeb"/>
      </w:pPr>
      <w:r>
        <w:t xml:space="preserve">Projemiz, başlangıç aşamasında (Proje Yöneticisi) tarafından hazırlanan çizelge ve planlanan geliştirme takvimine tam uyumlu olarak tamamlanmıştır. Başlatılan takvim süreci, belirlenen teslim tarihine kadar titizlikle takip edilmiştir. Yazılım geliştirme </w:t>
      </w:r>
      <w:r>
        <w:lastRenderedPageBreak/>
        <w:t xml:space="preserve">sürecinde karşılaşılan teknik zorluklar, </w:t>
      </w:r>
      <w:proofErr w:type="spellStart"/>
      <w:r>
        <w:t>Trello</w:t>
      </w:r>
      <w:proofErr w:type="spellEnd"/>
      <w:r>
        <w:t xml:space="preserve"> üzerindeki </w:t>
      </w:r>
      <w:r w:rsidRPr="00517C6C">
        <w:rPr>
          <w:b/>
          <w:bCs/>
        </w:rPr>
        <w:t>"</w:t>
      </w:r>
      <w:proofErr w:type="spellStart"/>
      <w:r w:rsidRPr="00517C6C">
        <w:rPr>
          <w:b/>
          <w:bCs/>
        </w:rPr>
        <w:t>Doing</w:t>
      </w:r>
      <w:proofErr w:type="spellEnd"/>
      <w:r w:rsidRPr="00517C6C">
        <w:rPr>
          <w:b/>
          <w:bCs/>
        </w:rPr>
        <w:t xml:space="preserve">" </w:t>
      </w:r>
      <w:r>
        <w:t>sütununda anlık olarak takip edilmiş ve ekip içi hızlı müdahalelerle projenin sarkması önlenmiştir.</w:t>
      </w:r>
    </w:p>
    <w:p w14:paraId="52D65BA3" w14:textId="77777777" w:rsidR="00896476" w:rsidRDefault="00896476" w:rsidP="00896476">
      <w:pPr>
        <w:pStyle w:val="NormalWeb"/>
      </w:pPr>
    </w:p>
    <w:p w14:paraId="0486560F" w14:textId="77777777" w:rsidR="00896476" w:rsidRDefault="00896476" w:rsidP="00D271C5">
      <w:pPr>
        <w:pStyle w:val="Balk2"/>
      </w:pPr>
      <w:bookmarkStart w:id="12" w:name="_Toc228964632"/>
      <w:r>
        <w:t>4.2. Takım Çalışması ve Kazanılan Deneyimler</w:t>
      </w:r>
      <w:bookmarkEnd w:id="12"/>
    </w:p>
    <w:p w14:paraId="30A028C2" w14:textId="77777777" w:rsidR="00896476" w:rsidRDefault="00896476" w:rsidP="00896476">
      <w:pPr>
        <w:pStyle w:val="NormalWeb"/>
      </w:pPr>
      <w:r>
        <w:t>Proje süreci, ekip üyeleri için sadece teknik değil, aynı zamanda profesyonel iş birliği açısından da önemli kazanımlar sağlamıştır:</w:t>
      </w:r>
    </w:p>
    <w:p w14:paraId="0B4873DF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Rol Dağılımının Önemi:</w:t>
      </w:r>
      <w:r w:rsidRPr="00896476">
        <w:t xml:space="preserve"> </w:t>
      </w:r>
      <w:r>
        <w:t xml:space="preserve">Proje sürecinde </w:t>
      </w:r>
      <w:proofErr w:type="spellStart"/>
      <w:r w:rsidRPr="00517C6C">
        <w:rPr>
          <w:b/>
          <w:bCs/>
        </w:rPr>
        <w:t>frontend</w:t>
      </w:r>
      <w:proofErr w:type="spellEnd"/>
      <w:r w:rsidRPr="00517C6C">
        <w:rPr>
          <w:b/>
          <w:bCs/>
        </w:rPr>
        <w:t xml:space="preserve">, </w:t>
      </w:r>
      <w:proofErr w:type="spellStart"/>
      <w:r w:rsidRPr="00517C6C">
        <w:rPr>
          <w:b/>
          <w:bCs/>
        </w:rPr>
        <w:t>backend</w:t>
      </w:r>
      <w:proofErr w:type="spellEnd"/>
      <w:r w:rsidRPr="00517C6C">
        <w:rPr>
          <w:b/>
          <w:bCs/>
        </w:rPr>
        <w:t xml:space="preserve"> ve proje yönetimi</w:t>
      </w:r>
      <w:r>
        <w:t xml:space="preserve"> sorumluluklarının net bir şekilde birbirinden ayrılması, iş paketlerinin çakışmadan, paralel bir şekilde ilerlemesini sağlamıştır. Her ekip üyesinin kendi uzmanlık alanına odaklanması, geliştirme sürecindeki verimliliği artırmış ve sistemin farklı katmanlarının </w:t>
      </w:r>
      <w:r w:rsidRPr="00517C6C">
        <w:rPr>
          <w:b/>
          <w:bCs/>
        </w:rPr>
        <w:t xml:space="preserve">(arayüz, </w:t>
      </w:r>
      <w:proofErr w:type="spellStart"/>
      <w:r w:rsidRPr="00517C6C">
        <w:rPr>
          <w:b/>
          <w:bCs/>
        </w:rPr>
        <w:t>veritabanı</w:t>
      </w:r>
      <w:proofErr w:type="spellEnd"/>
      <w:r w:rsidRPr="00517C6C">
        <w:rPr>
          <w:b/>
          <w:bCs/>
        </w:rPr>
        <w:t xml:space="preserve"> ve yönetim) </w:t>
      </w:r>
      <w:r>
        <w:t xml:space="preserve">eş zamanlı olarak, bir bütünlük içerisinde inşa edilmesine olanak tanımıştır. Bu yapı, karmaşık yazılım projelerinde görev tanımlarının net olmasının, projenin planlanan takvime sadık kalmasındaki kritik rolünü uygulamalı olarak kanıtlamıştır. </w:t>
      </w:r>
    </w:p>
    <w:p w14:paraId="7591D9DF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İletişim ve Senkronizasyon:</w:t>
      </w:r>
      <w:r>
        <w:t xml:space="preserve"> Farklı disiplinlerin </w:t>
      </w:r>
      <w:r w:rsidRPr="00517C6C">
        <w:rPr>
          <w:b/>
          <w:bCs/>
        </w:rPr>
        <w:t>(</w:t>
      </w:r>
      <w:proofErr w:type="spellStart"/>
      <w:r w:rsidRPr="00517C6C">
        <w:rPr>
          <w:b/>
          <w:bCs/>
        </w:rPr>
        <w:t>Frontend</w:t>
      </w:r>
      <w:proofErr w:type="spellEnd"/>
      <w:r w:rsidRPr="00517C6C">
        <w:rPr>
          <w:b/>
          <w:bCs/>
        </w:rPr>
        <w:t>/</w:t>
      </w:r>
      <w:proofErr w:type="spellStart"/>
      <w:r w:rsidRPr="00517C6C">
        <w:rPr>
          <w:b/>
          <w:bCs/>
        </w:rPr>
        <w:t>Backend</w:t>
      </w:r>
      <w:proofErr w:type="spellEnd"/>
      <w:r w:rsidRPr="00517C6C">
        <w:rPr>
          <w:b/>
          <w:bCs/>
        </w:rPr>
        <w:t>)</w:t>
      </w:r>
      <w:r>
        <w:t xml:space="preserve"> bir araya gelerek veri alışverişini yönetmesi, bir sistemin bütüncül olarak nasıl ayağa kaldırılacağı konusunda ciddi bir deneyim kazandırmıştır. </w:t>
      </w:r>
    </w:p>
    <w:p w14:paraId="77603220" w14:textId="77777777" w:rsidR="00896476" w:rsidRDefault="00896476" w:rsidP="00896476">
      <w:pPr>
        <w:pStyle w:val="NormalWeb"/>
        <w:numPr>
          <w:ilvl w:val="0"/>
          <w:numId w:val="23"/>
        </w:numPr>
      </w:pPr>
      <w:r>
        <w:rPr>
          <w:b/>
          <w:bCs/>
        </w:rPr>
        <w:t>Sorumluluk Bilinci:</w:t>
      </w:r>
      <w:r>
        <w:t xml:space="preserve"> Görsellerde de görüldüğü üzere, her görev paketinin bir sorumluya (</w:t>
      </w:r>
      <w:proofErr w:type="spellStart"/>
      <w:r>
        <w:t>Örn</w:t>
      </w:r>
      <w:proofErr w:type="spellEnd"/>
      <w:r>
        <w:t xml:space="preserve">: </w:t>
      </w:r>
      <w:proofErr w:type="gramStart"/>
      <w:r>
        <w:t>IG -</w:t>
      </w:r>
      <w:proofErr w:type="gramEnd"/>
      <w:r>
        <w:t xml:space="preserve"> Irmak) atanması, iş disiplinini ve hesap verilebilirliği pekiştirmiştir. </w:t>
      </w:r>
    </w:p>
    <w:p w14:paraId="406FE80A" w14:textId="77777777" w:rsidR="00896476" w:rsidRDefault="00896476" w:rsidP="00896476">
      <w:pPr>
        <w:pStyle w:val="NormalWeb"/>
      </w:pPr>
    </w:p>
    <w:p w14:paraId="2025AF90" w14:textId="77777777" w:rsidR="00F46468" w:rsidRDefault="00F46468" w:rsidP="00D271C5">
      <w:pPr>
        <w:pStyle w:val="Balk2"/>
      </w:pPr>
      <w:bookmarkStart w:id="13" w:name="_Toc228964633"/>
      <w:r>
        <w:t>4.3. Trello Kullanımının Sürece Etkisi</w:t>
      </w:r>
      <w:bookmarkEnd w:id="13"/>
    </w:p>
    <w:p w14:paraId="60CCD850" w14:textId="77777777" w:rsidR="00F46468" w:rsidRDefault="00F46468" w:rsidP="00F46468">
      <w:pPr>
        <w:pStyle w:val="NormalWeb"/>
      </w:pPr>
      <w:proofErr w:type="spellStart"/>
      <w:r>
        <w:t>Trello</w:t>
      </w:r>
      <w:proofErr w:type="spellEnd"/>
      <w:r>
        <w:t xml:space="preserve"> benzeri bir sistem geliştirirken, yine bu mantıkta bir araç kullanmak süreç yönetimimizi şu açılardan kolaylaştırmıştır:</w:t>
      </w:r>
    </w:p>
    <w:p w14:paraId="2D936D53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Görsel Şeffaflık:</w:t>
      </w:r>
      <w:r>
        <w:t xml:space="preserve"> Projenin hangi aşamada olduğu </w:t>
      </w:r>
      <w:r w:rsidRPr="00517C6C">
        <w:rPr>
          <w:b/>
          <w:bCs/>
        </w:rPr>
        <w:t>("</w:t>
      </w:r>
      <w:proofErr w:type="spellStart"/>
      <w:r w:rsidRPr="00517C6C">
        <w:rPr>
          <w:b/>
          <w:bCs/>
        </w:rPr>
        <w:t>To</w:t>
      </w:r>
      <w:proofErr w:type="spellEnd"/>
      <w:r w:rsidRPr="00517C6C">
        <w:rPr>
          <w:b/>
          <w:bCs/>
        </w:rPr>
        <w:t>-Do", "</w:t>
      </w:r>
      <w:proofErr w:type="spellStart"/>
      <w:r w:rsidRPr="00517C6C">
        <w:rPr>
          <w:b/>
          <w:bCs/>
        </w:rPr>
        <w:t>Doing</w:t>
      </w:r>
      <w:proofErr w:type="spellEnd"/>
      <w:r w:rsidRPr="00517C6C">
        <w:rPr>
          <w:b/>
          <w:bCs/>
        </w:rPr>
        <w:t xml:space="preserve">", "Done") </w:t>
      </w:r>
      <w:r>
        <w:t xml:space="preserve">tüm ekip tarafından anlık olarak görülmüş, bu da gereksiz toplantı ve iletişim trafiğini azaltmıştır. </w:t>
      </w:r>
    </w:p>
    <w:p w14:paraId="0BD5D116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Hata ve Risk Yönetimi:</w:t>
      </w:r>
      <w:r>
        <w:t xml:space="preserve"> Dosya yükleme özelliği sayesinde, ders programları veya teknik dokümanlar </w:t>
      </w:r>
      <w:r w:rsidRPr="00517C6C">
        <w:rPr>
          <w:b/>
          <w:bCs/>
        </w:rPr>
        <w:t>(</w:t>
      </w:r>
      <w:proofErr w:type="spellStart"/>
      <w:r w:rsidRPr="00517C6C">
        <w:rPr>
          <w:b/>
          <w:bCs/>
        </w:rPr>
        <w:t>Örn</w:t>
      </w:r>
      <w:proofErr w:type="spellEnd"/>
      <w:r w:rsidRPr="00517C6C">
        <w:rPr>
          <w:b/>
          <w:bCs/>
        </w:rPr>
        <w:t xml:space="preserve">: </w:t>
      </w:r>
      <w:proofErr w:type="spellStart"/>
      <w:r w:rsidRPr="00517C6C">
        <w:rPr>
          <w:rStyle w:val="HTMLKodu"/>
          <w:b/>
          <w:bCs/>
        </w:rPr>
        <w:t>trello.rar</w:t>
      </w:r>
      <w:proofErr w:type="spellEnd"/>
      <w:r w:rsidRPr="00517C6C">
        <w:rPr>
          <w:b/>
          <w:bCs/>
        </w:rPr>
        <w:t>, PDF dosyaları)</w:t>
      </w:r>
      <w:r>
        <w:t xml:space="preserve"> doğrudan görev kartlarına eklenmiş, bilgi kaybı minimuma indirilmiştir. </w:t>
      </w:r>
    </w:p>
    <w:p w14:paraId="24C2FADB" w14:textId="77777777" w:rsidR="00F46468" w:rsidRDefault="00F46468" w:rsidP="00F46468">
      <w:pPr>
        <w:pStyle w:val="NormalWeb"/>
        <w:numPr>
          <w:ilvl w:val="0"/>
          <w:numId w:val="24"/>
        </w:numPr>
      </w:pPr>
      <w:r>
        <w:rPr>
          <w:b/>
          <w:bCs/>
        </w:rPr>
        <w:t>Motivasyon Faktörü:</w:t>
      </w:r>
      <w:r>
        <w:t xml:space="preserve"> Tamamlanan her görev kartının</w:t>
      </w:r>
      <w:r w:rsidRPr="00517C6C">
        <w:rPr>
          <w:b/>
          <w:bCs/>
        </w:rPr>
        <w:t xml:space="preserve"> "Done" </w:t>
      </w:r>
      <w:r>
        <w:t xml:space="preserve">sütununa yeşil tik işareti ile taşınması, ekibin ilerlemesini somutlaştırmış ve proje moralini yüksek tutmuştur. </w:t>
      </w:r>
    </w:p>
    <w:p w14:paraId="671E706F" w14:textId="77777777" w:rsidR="00F46468" w:rsidRDefault="00F46468" w:rsidP="00F46468">
      <w:pPr>
        <w:pStyle w:val="NormalWeb"/>
      </w:pPr>
      <w:r>
        <w:rPr>
          <w:b/>
          <w:bCs/>
        </w:rPr>
        <w:t>Sonuç olarak;</w:t>
      </w:r>
      <w:r>
        <w:t xml:space="preserve"> bu proje hem teknik bir web otomasyonu geliştirme becerisi kazandırmış hem de profesyonel bir yazılım geliştirme yaşam döngüsünün (SDLC) nasıl yönetilmesi gerektiğini uygulamalı olarak göstermiştir</w:t>
      </w:r>
      <w:r w:rsidR="00B21850">
        <w:t>.</w:t>
      </w:r>
    </w:p>
    <w:p w14:paraId="15CC3A1A" w14:textId="77777777" w:rsidR="00896476" w:rsidRPr="00896476" w:rsidRDefault="00896476" w:rsidP="00896476">
      <w:pPr>
        <w:pStyle w:val="NormalWeb"/>
        <w:rPr>
          <w:b/>
        </w:rPr>
      </w:pPr>
    </w:p>
    <w:sectPr w:rsidR="00896476" w:rsidRPr="00896476" w:rsidSect="00F27A93">
      <w:footerReference w:type="default" r:id="rId26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FFD6" w14:textId="77777777" w:rsidR="000F7797" w:rsidRDefault="000F7797" w:rsidP="00C6554A">
      <w:pPr>
        <w:spacing w:before="0" w:after="0" w:line="240" w:lineRule="auto"/>
      </w:pPr>
      <w:r>
        <w:separator/>
      </w:r>
    </w:p>
  </w:endnote>
  <w:endnote w:type="continuationSeparator" w:id="0">
    <w:p w14:paraId="74D4382D" w14:textId="77777777" w:rsidR="000F7797" w:rsidRDefault="000F7797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ED113" w14:textId="77777777" w:rsidR="00092598" w:rsidRDefault="00092598">
    <w:pPr>
      <w:pStyle w:val="AltBilgi"/>
      <w:rPr>
        <w:noProof/>
      </w:rPr>
    </w:pPr>
    <w:r>
      <w:rPr>
        <w:noProof/>
        <w:lang w:bidi="tr-TR"/>
      </w:rPr>
      <w:t xml:space="preserve">Sayfa </w:t>
    </w:r>
    <w:r>
      <w:rPr>
        <w:noProof/>
        <w:lang w:bidi="tr-TR"/>
      </w:rPr>
      <w:fldChar w:fldCharType="begin"/>
    </w:r>
    <w:r>
      <w:rPr>
        <w:noProof/>
        <w:lang w:bidi="tr-TR"/>
      </w:rPr>
      <w:instrText xml:space="preserve"> PAGE  \* Arabic  \* MERGEFORMAT </w:instrText>
    </w:r>
    <w:r>
      <w:rPr>
        <w:noProof/>
        <w:lang w:bidi="tr-TR"/>
      </w:rPr>
      <w:fldChar w:fldCharType="separate"/>
    </w:r>
    <w:r w:rsidR="00B21850">
      <w:rPr>
        <w:noProof/>
        <w:lang w:bidi="tr-TR"/>
      </w:rPr>
      <w:t>3</w:t>
    </w:r>
    <w:r>
      <w:rPr>
        <w:noProof/>
        <w:lang w:bidi="tr-T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FD8A9" w14:textId="77777777" w:rsidR="000F7797" w:rsidRDefault="000F7797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7DE22DE" w14:textId="77777777" w:rsidR="000F7797" w:rsidRDefault="000F7797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eMaddemi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08F287E"/>
    <w:multiLevelType w:val="multilevel"/>
    <w:tmpl w:val="40B8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3BC71B4"/>
    <w:multiLevelType w:val="hybridMultilevel"/>
    <w:tmpl w:val="95E60D12"/>
    <w:lvl w:ilvl="0" w:tplc="B756EC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AE42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D07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9CC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8CE8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7AD0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CC5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6EF2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E45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05117C57"/>
    <w:multiLevelType w:val="multilevel"/>
    <w:tmpl w:val="B0D0A6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abstractNum w:abstractNumId="14" w15:restartNumberingAfterBreak="0">
    <w:nsid w:val="0D483622"/>
    <w:multiLevelType w:val="multilevel"/>
    <w:tmpl w:val="04090023"/>
    <w:lvl w:ilvl="0">
      <w:start w:val="1"/>
      <w:numFmt w:val="upperRoman"/>
      <w:lvlText w:val="Makale %1."/>
      <w:lvlJc w:val="left"/>
      <w:pPr>
        <w:ind w:left="0" w:firstLine="0"/>
      </w:pPr>
    </w:lvl>
    <w:lvl w:ilvl="1">
      <w:start w:val="1"/>
      <w:numFmt w:val="decimalZero"/>
      <w:isLgl/>
      <w:lvlText w:val="Bölüm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412556E"/>
    <w:multiLevelType w:val="multilevel"/>
    <w:tmpl w:val="644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475A0"/>
    <w:multiLevelType w:val="multilevel"/>
    <w:tmpl w:val="9254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95017"/>
    <w:multiLevelType w:val="hybridMultilevel"/>
    <w:tmpl w:val="8E2CD94C"/>
    <w:lvl w:ilvl="0" w:tplc="F38033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72D9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24A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F67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DE0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EC0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96B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32C9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6C5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FF77119"/>
    <w:multiLevelType w:val="multilevel"/>
    <w:tmpl w:val="168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722FD"/>
    <w:multiLevelType w:val="multilevel"/>
    <w:tmpl w:val="D5CC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F2046"/>
    <w:multiLevelType w:val="multilevel"/>
    <w:tmpl w:val="92B2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573A2E"/>
    <w:multiLevelType w:val="hybridMultilevel"/>
    <w:tmpl w:val="5B9A78FC"/>
    <w:lvl w:ilvl="0" w:tplc="BDC22B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1E8C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12D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3C1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D2C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E0E8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BA9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30CA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A47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A127859"/>
    <w:multiLevelType w:val="multilevel"/>
    <w:tmpl w:val="6B6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50FCC"/>
    <w:multiLevelType w:val="hybridMultilevel"/>
    <w:tmpl w:val="89560902"/>
    <w:lvl w:ilvl="0" w:tplc="3B0EF9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813598"/>
    <w:multiLevelType w:val="hybridMultilevel"/>
    <w:tmpl w:val="8B3C08AC"/>
    <w:lvl w:ilvl="0" w:tplc="31CCD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CA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CC0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0C2A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38B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AC9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985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002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68D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59B130E"/>
    <w:multiLevelType w:val="multilevel"/>
    <w:tmpl w:val="67A4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78411A"/>
    <w:multiLevelType w:val="multilevel"/>
    <w:tmpl w:val="6BB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81386"/>
    <w:multiLevelType w:val="multilevel"/>
    <w:tmpl w:val="4D4029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</w:rPr>
    </w:lvl>
  </w:abstractNum>
  <w:num w:numId="1" w16cid:durableId="734010202">
    <w:abstractNumId w:val="9"/>
  </w:num>
  <w:num w:numId="2" w16cid:durableId="2104565595">
    <w:abstractNumId w:val="8"/>
  </w:num>
  <w:num w:numId="3" w16cid:durableId="315110796">
    <w:abstractNumId w:val="8"/>
  </w:num>
  <w:num w:numId="4" w16cid:durableId="724256452">
    <w:abstractNumId w:val="9"/>
  </w:num>
  <w:num w:numId="5" w16cid:durableId="194656247">
    <w:abstractNumId w:val="18"/>
  </w:num>
  <w:num w:numId="6" w16cid:durableId="2116559930">
    <w:abstractNumId w:val="11"/>
  </w:num>
  <w:num w:numId="7" w16cid:durableId="992418040">
    <w:abstractNumId w:val="14"/>
  </w:num>
  <w:num w:numId="8" w16cid:durableId="356008080">
    <w:abstractNumId w:val="7"/>
  </w:num>
  <w:num w:numId="9" w16cid:durableId="405686697">
    <w:abstractNumId w:val="6"/>
  </w:num>
  <w:num w:numId="10" w16cid:durableId="1795253412">
    <w:abstractNumId w:val="5"/>
  </w:num>
  <w:num w:numId="11" w16cid:durableId="2111773435">
    <w:abstractNumId w:val="4"/>
  </w:num>
  <w:num w:numId="12" w16cid:durableId="2088914475">
    <w:abstractNumId w:val="3"/>
  </w:num>
  <w:num w:numId="13" w16cid:durableId="853029804">
    <w:abstractNumId w:val="2"/>
  </w:num>
  <w:num w:numId="14" w16cid:durableId="580065390">
    <w:abstractNumId w:val="1"/>
  </w:num>
  <w:num w:numId="15" w16cid:durableId="1120025543">
    <w:abstractNumId w:val="0"/>
  </w:num>
  <w:num w:numId="16" w16cid:durableId="1234510961">
    <w:abstractNumId w:val="22"/>
  </w:num>
  <w:num w:numId="17" w16cid:durableId="1377000251">
    <w:abstractNumId w:val="12"/>
  </w:num>
  <w:num w:numId="18" w16cid:durableId="1247033386">
    <w:abstractNumId w:val="25"/>
  </w:num>
  <w:num w:numId="19" w16cid:durableId="579484181">
    <w:abstractNumId w:val="17"/>
  </w:num>
  <w:num w:numId="20" w16cid:durableId="632760238">
    <w:abstractNumId w:val="20"/>
  </w:num>
  <w:num w:numId="21" w16cid:durableId="1456560293">
    <w:abstractNumId w:val="24"/>
  </w:num>
  <w:num w:numId="22" w16cid:durableId="1442799066">
    <w:abstractNumId w:val="19"/>
  </w:num>
  <w:num w:numId="23" w16cid:durableId="1539391963">
    <w:abstractNumId w:val="26"/>
  </w:num>
  <w:num w:numId="24" w16cid:durableId="56519843">
    <w:abstractNumId w:val="27"/>
  </w:num>
  <w:num w:numId="25" w16cid:durableId="555631328">
    <w:abstractNumId w:val="21"/>
  </w:num>
  <w:num w:numId="26" w16cid:durableId="542132265">
    <w:abstractNumId w:val="15"/>
  </w:num>
  <w:num w:numId="27" w16cid:durableId="1906646863">
    <w:abstractNumId w:val="23"/>
  </w:num>
  <w:num w:numId="28" w16cid:durableId="318048113">
    <w:abstractNumId w:val="28"/>
  </w:num>
  <w:num w:numId="29" w16cid:durableId="1326738965">
    <w:abstractNumId w:val="13"/>
  </w:num>
  <w:num w:numId="30" w16cid:durableId="325326448">
    <w:abstractNumId w:val="16"/>
  </w:num>
  <w:num w:numId="31" w16cid:durableId="636228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B7"/>
    <w:rsid w:val="00092598"/>
    <w:rsid w:val="000F7797"/>
    <w:rsid w:val="0017201C"/>
    <w:rsid w:val="002375A7"/>
    <w:rsid w:val="002554CD"/>
    <w:rsid w:val="00293B83"/>
    <w:rsid w:val="002B4294"/>
    <w:rsid w:val="0031628B"/>
    <w:rsid w:val="00333D0D"/>
    <w:rsid w:val="003F7B0A"/>
    <w:rsid w:val="004C049F"/>
    <w:rsid w:val="005000E2"/>
    <w:rsid w:val="00515C84"/>
    <w:rsid w:val="00517C6C"/>
    <w:rsid w:val="00677E13"/>
    <w:rsid w:val="006A3CE7"/>
    <w:rsid w:val="00711093"/>
    <w:rsid w:val="00896476"/>
    <w:rsid w:val="0089714F"/>
    <w:rsid w:val="009E4FAE"/>
    <w:rsid w:val="00A23F3D"/>
    <w:rsid w:val="00A4364D"/>
    <w:rsid w:val="00B21850"/>
    <w:rsid w:val="00B41AF4"/>
    <w:rsid w:val="00C6554A"/>
    <w:rsid w:val="00D271C5"/>
    <w:rsid w:val="00D40DD8"/>
    <w:rsid w:val="00E07BB7"/>
    <w:rsid w:val="00E21DC0"/>
    <w:rsid w:val="00ED7C44"/>
    <w:rsid w:val="00F27A93"/>
    <w:rsid w:val="00F46468"/>
    <w:rsid w:val="00FD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77C98"/>
  <w15:chartTrackingRefBased/>
  <w15:docId w15:val="{F0706B5E-A3E2-4D85-B89F-14097FDEC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tr-TR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Balk1">
    <w:name w:val="heading 1"/>
    <w:basedOn w:val="Normal"/>
    <w:next w:val="Normal"/>
    <w:link w:val="Balk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17C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Balk2Char">
    <w:name w:val="Başlık 2 Char"/>
    <w:basedOn w:val="VarsaylanParagrafYazTipi"/>
    <w:link w:val="Balk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letiimBilgileri">
    <w:name w:val="İletişim Bilgileri"/>
    <w:basedOn w:val="Normal"/>
    <w:uiPriority w:val="4"/>
    <w:qFormat/>
    <w:rsid w:val="00C6554A"/>
    <w:pPr>
      <w:spacing w:before="0" w:after="0"/>
      <w:jc w:val="center"/>
    </w:pPr>
  </w:style>
  <w:style w:type="paragraph" w:styleId="ListeMaddemi">
    <w:name w:val="List Bullet"/>
    <w:basedOn w:val="Normal"/>
    <w:uiPriority w:val="10"/>
    <w:unhideWhenUsed/>
    <w:qFormat/>
    <w:rsid w:val="00C6554A"/>
    <w:pPr>
      <w:numPr>
        <w:numId w:val="1"/>
      </w:numPr>
    </w:pPr>
  </w:style>
  <w:style w:type="paragraph" w:styleId="KonuBal">
    <w:name w:val="Title"/>
    <w:basedOn w:val="Normal"/>
    <w:link w:val="KonuBal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KonuBalChar">
    <w:name w:val="Konu Başlığı Char"/>
    <w:basedOn w:val="VarsaylanParagrafYazTipi"/>
    <w:link w:val="KonuBal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Altyaz">
    <w:name w:val="Subtitle"/>
    <w:basedOn w:val="Normal"/>
    <w:link w:val="Altyaz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AltyazChar">
    <w:name w:val="Altyazı Char"/>
    <w:basedOn w:val="VarsaylanParagrafYazTipi"/>
    <w:link w:val="Altyaz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AltBilgi">
    <w:name w:val="footer"/>
    <w:basedOn w:val="Normal"/>
    <w:link w:val="AltBilgi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AltBilgiChar">
    <w:name w:val="Alt Bilgi Char"/>
    <w:basedOn w:val="VarsaylanParagrafYazTipi"/>
    <w:link w:val="AltBilgi"/>
    <w:uiPriority w:val="99"/>
    <w:rsid w:val="00C6554A"/>
    <w:rPr>
      <w:caps/>
    </w:rPr>
  </w:style>
  <w:style w:type="paragraph" w:customStyle="1" w:styleId="Fotoraf">
    <w:name w:val="Fotoğraf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stBilgi">
    <w:name w:val="header"/>
    <w:basedOn w:val="Normal"/>
    <w:link w:val="stBilgiChar"/>
    <w:uiPriority w:val="99"/>
    <w:unhideWhenUsed/>
    <w:rsid w:val="00C6554A"/>
    <w:pPr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eNumaras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GlVurgulama">
    <w:name w:val="Intense Emphasis"/>
    <w:basedOn w:val="VarsaylanParagrafYazTipi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semiHidden/>
    <w:rsid w:val="00C6554A"/>
    <w:rPr>
      <w:i/>
      <w:iCs/>
      <w:color w:val="007789" w:themeColor="accent1" w:themeShade="BF"/>
    </w:rPr>
  </w:style>
  <w:style w:type="character" w:styleId="GlBavuru">
    <w:name w:val="Intense Reference"/>
    <w:basedOn w:val="VarsaylanParagrafYazTipi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6554A"/>
    <w:rPr>
      <w:rFonts w:ascii="Segoe UI" w:hAnsi="Segoe UI" w:cs="Segoe UI"/>
      <w:szCs w:val="18"/>
    </w:rPr>
  </w:style>
  <w:style w:type="paragraph" w:styleId="bekMetni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GvdeMetni3">
    <w:name w:val="Body Text 3"/>
    <w:basedOn w:val="Normal"/>
    <w:link w:val="GvdeMetni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semiHidden/>
    <w:rsid w:val="00C6554A"/>
    <w:rPr>
      <w:szCs w:val="16"/>
    </w:rPr>
  </w:style>
  <w:style w:type="paragraph" w:styleId="GvdeMetniGirintisi3">
    <w:name w:val="Body Text Indent 3"/>
    <w:basedOn w:val="Normal"/>
    <w:link w:val="GvdeMetniGirintisi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GvdeMetniGirintisi3Char">
    <w:name w:val="Gövde Metni Girintisi 3 Char"/>
    <w:basedOn w:val="VarsaylanParagrafYazTipi"/>
    <w:link w:val="GvdeMetniGirintisi3"/>
    <w:uiPriority w:val="99"/>
    <w:semiHidden/>
    <w:rsid w:val="00C6554A"/>
    <w:rPr>
      <w:szCs w:val="16"/>
    </w:rPr>
  </w:style>
  <w:style w:type="character" w:styleId="AklamaBavurusu">
    <w:name w:val="annotation reference"/>
    <w:basedOn w:val="VarsaylanParagrafYazTipi"/>
    <w:uiPriority w:val="99"/>
    <w:semiHidden/>
    <w:unhideWhenUsed/>
    <w:rsid w:val="00C6554A"/>
    <w:rPr>
      <w:sz w:val="22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C6554A"/>
    <w:rPr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C6554A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C6554A"/>
    <w:rPr>
      <w:b/>
      <w:bCs/>
      <w:szCs w:val="20"/>
    </w:rPr>
  </w:style>
  <w:style w:type="paragraph" w:styleId="BelgeBalantlar">
    <w:name w:val="Document Map"/>
    <w:basedOn w:val="Normal"/>
    <w:link w:val="BelgeBalantlar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C6554A"/>
    <w:rPr>
      <w:rFonts w:ascii="Segoe UI" w:hAnsi="Segoe UI" w:cs="Segoe UI"/>
      <w:szCs w:val="16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C6554A"/>
    <w:rPr>
      <w:szCs w:val="20"/>
    </w:rPr>
  </w:style>
  <w:style w:type="paragraph" w:styleId="ZarfD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zlenenKpr">
    <w:name w:val="FollowedHyperlink"/>
    <w:basedOn w:val="VarsaylanParagrafYazTipi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C6554A"/>
    <w:rPr>
      <w:szCs w:val="20"/>
    </w:rPr>
  </w:style>
  <w:style w:type="character" w:styleId="HTMLKodu">
    <w:name w:val="HTML Code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lavye">
    <w:name w:val="HTML Keyboard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6554A"/>
    <w:rPr>
      <w:rFonts w:ascii="Consolas" w:hAnsi="Consolas"/>
      <w:szCs w:val="20"/>
    </w:rPr>
  </w:style>
  <w:style w:type="character" w:styleId="HTMLDaktilo">
    <w:name w:val="HTML Typewriter"/>
    <w:basedOn w:val="VarsaylanParagrafYazTipi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Kpr">
    <w:name w:val="Hyperlink"/>
    <w:basedOn w:val="VarsaylanParagrafYazTipi"/>
    <w:uiPriority w:val="99"/>
    <w:unhideWhenUsed/>
    <w:rsid w:val="00C6554A"/>
    <w:rPr>
      <w:color w:val="835D00" w:themeColor="accent3" w:themeShade="80"/>
      <w:u w:val="single"/>
    </w:rPr>
  </w:style>
  <w:style w:type="paragraph" w:styleId="MakroMetni">
    <w:name w:val="macro"/>
    <w:link w:val="MakroMetni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semiHidden/>
    <w:rsid w:val="00C6554A"/>
    <w:rPr>
      <w:rFonts w:ascii="Consolas" w:hAnsi="Consolas"/>
      <w:szCs w:val="20"/>
    </w:rPr>
  </w:style>
  <w:style w:type="character" w:styleId="YerTutucuMetni">
    <w:name w:val="Placeholder Text"/>
    <w:basedOn w:val="VarsaylanParagrafYazTipi"/>
    <w:uiPriority w:val="99"/>
    <w:semiHidden/>
    <w:rsid w:val="00C6554A"/>
    <w:rPr>
      <w:color w:val="595959" w:themeColor="text1" w:themeTint="A6"/>
    </w:rPr>
  </w:style>
  <w:style w:type="paragraph" w:styleId="DzMetin">
    <w:name w:val="Plain Text"/>
    <w:basedOn w:val="Normal"/>
    <w:link w:val="DzMetin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DzMetinChar">
    <w:name w:val="Düz Metin Char"/>
    <w:basedOn w:val="VarsaylanParagrafYazTipi"/>
    <w:link w:val="DzMetin"/>
    <w:uiPriority w:val="99"/>
    <w:semiHidden/>
    <w:rsid w:val="00C6554A"/>
    <w:rPr>
      <w:rFonts w:ascii="Consolas" w:hAnsi="Consolas"/>
      <w:szCs w:val="21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NormalWeb">
    <w:name w:val="Normal (Web)"/>
    <w:basedOn w:val="Normal"/>
    <w:uiPriority w:val="99"/>
    <w:unhideWhenUsed/>
    <w:rsid w:val="0071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17C6C"/>
    <w:rPr>
      <w:rFonts w:asciiTheme="majorHAnsi" w:eastAsiaTheme="majorEastAsia" w:hAnsiTheme="majorHAnsi" w:cstheme="majorBidi"/>
      <w:i/>
      <w:iCs/>
      <w:color w:val="007789" w:themeColor="accent1" w:themeShade="BF"/>
    </w:rPr>
  </w:style>
  <w:style w:type="paragraph" w:styleId="T1">
    <w:name w:val="toc 1"/>
    <w:basedOn w:val="Normal"/>
    <w:next w:val="Normal"/>
    <w:autoRedefine/>
    <w:uiPriority w:val="39"/>
    <w:unhideWhenUsed/>
    <w:rsid w:val="00E21DC0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21DC0"/>
    <w:pPr>
      <w:spacing w:after="100"/>
      <w:ind w:left="220"/>
    </w:pPr>
  </w:style>
  <w:style w:type="character" w:styleId="zmlenmeyenBahsetme">
    <w:name w:val="Unresolved Mention"/>
    <w:basedOn w:val="VarsaylanParagrafYazTipi"/>
    <w:uiPriority w:val="99"/>
    <w:semiHidden/>
    <w:unhideWhenUsed/>
    <w:rsid w:val="00677E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6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62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5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93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5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5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1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hyperlink" Target="https://trello.com/invite/b/69d93b1d57e13607ae3f3ee4/ATTId783c18369c1b2ba617831eda482fdefDBC59C1E/grup-3-threello-pro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%20https://github.com/NidanurKrhll/Threello-Pro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AppData\Roaming\Microsoft\Templates\Foto&#287;rafl&#305;%20&#246;&#287;renci%20raporu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50CDC7-BDC8-49A6-BC0B-4ECDCC126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Fotoğraflı öğrenci raporu.dotx</Template>
  <TotalTime>317</TotalTime>
  <Pages>11</Pages>
  <Words>1600</Words>
  <Characters>9123</Characters>
  <Application>Microsoft Office Word</Application>
  <DocSecurity>0</DocSecurity>
  <Lines>76</Lines>
  <Paragraphs>21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NIDANUR KARAHALIL-245611023</cp:lastModifiedBy>
  <cp:revision>4</cp:revision>
  <dcterms:created xsi:type="dcterms:W3CDTF">2026-05-05T19:24:00Z</dcterms:created>
  <dcterms:modified xsi:type="dcterms:W3CDTF">2026-05-06T10:44:00Z</dcterms:modified>
</cp:coreProperties>
</file>